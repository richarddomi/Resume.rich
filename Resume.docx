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94C72" w14:paraId="160B7BCC" w14:textId="77777777" w:rsidTr="00594C72">
        <w:tc>
          <w:tcPr>
            <w:tcW w:w="5395" w:type="dxa"/>
            <w:tcBorders>
              <w:top w:val="nil"/>
              <w:left w:val="nil"/>
              <w:bottom w:val="nil"/>
              <w:right w:val="nil"/>
            </w:tcBorders>
          </w:tcPr>
          <w:p w14:paraId="47065E07" w14:textId="0DE06BDC" w:rsidR="00594C72" w:rsidRPr="00594C72" w:rsidRDefault="00594C72" w:rsidP="008B4A01">
            <w:pPr>
              <w:pStyle w:val="ContactInfo"/>
              <w:spacing w:before="0" w:after="0" w:line="240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94C72">
              <w:rPr>
                <w:rFonts w:ascii="Calibri" w:hAnsi="Calibri" w:cs="Calibri"/>
                <w:b/>
                <w:bCs/>
                <w:color w:val="683FDD"/>
                <w:sz w:val="28"/>
                <w:szCs w:val="28"/>
              </w:rPr>
              <w:t>Richard Dominguez</w:t>
            </w:r>
          </w:p>
        </w:tc>
        <w:tc>
          <w:tcPr>
            <w:tcW w:w="5395" w:type="dxa"/>
            <w:tcBorders>
              <w:top w:val="nil"/>
              <w:left w:val="nil"/>
              <w:bottom w:val="nil"/>
              <w:right w:val="nil"/>
            </w:tcBorders>
          </w:tcPr>
          <w:p w14:paraId="7099F0F6" w14:textId="19553D25" w:rsidR="00594C72" w:rsidRPr="0040039E" w:rsidRDefault="00A16C39" w:rsidP="008B4A01">
            <w:pPr>
              <w:pStyle w:val="ContactInfo"/>
              <w:spacing w:before="0" w:after="0" w:line="240" w:lineRule="auto"/>
              <w:jc w:val="righ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277 S Park Ln</w:t>
            </w:r>
            <w:r w:rsidR="00594C72" w:rsidRPr="0040039E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>
              <w:rPr>
                <w:rFonts w:ascii="Calibri" w:hAnsi="Calibri" w:cs="Calibri"/>
                <w:sz w:val="20"/>
                <w:szCs w:val="20"/>
              </w:rPr>
              <w:t>Orange</w:t>
            </w:r>
            <w:r w:rsidR="00594C72" w:rsidRPr="0040039E">
              <w:rPr>
                <w:rFonts w:ascii="Calibri" w:hAnsi="Calibri" w:cs="Calibri"/>
                <w:sz w:val="20"/>
                <w:szCs w:val="20"/>
              </w:rPr>
              <w:t>, CA 9</w:t>
            </w:r>
            <w:r>
              <w:rPr>
                <w:rFonts w:ascii="Calibri" w:hAnsi="Calibri" w:cs="Calibri"/>
                <w:sz w:val="20"/>
                <w:szCs w:val="20"/>
              </w:rPr>
              <w:t>2866</w:t>
            </w:r>
          </w:p>
          <w:p w14:paraId="5CBE0A7F" w14:textId="77777777" w:rsidR="00594C72" w:rsidRPr="0040039E" w:rsidRDefault="00594C72" w:rsidP="008B4A01">
            <w:pPr>
              <w:pStyle w:val="ContactInfo"/>
              <w:spacing w:before="0" w:after="0" w:line="240" w:lineRule="auto"/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40039E">
              <w:rPr>
                <w:rFonts w:ascii="Calibri" w:hAnsi="Calibri" w:cs="Calibri"/>
                <w:sz w:val="20"/>
                <w:szCs w:val="20"/>
              </w:rPr>
              <w:t>(714) 716-3721</w:t>
            </w:r>
          </w:p>
          <w:p w14:paraId="01A5912B" w14:textId="77777777" w:rsidR="00594C72" w:rsidRPr="0040039E" w:rsidRDefault="00594C72" w:rsidP="008B4A01">
            <w:pPr>
              <w:pStyle w:val="ContactInfo"/>
              <w:spacing w:before="0" w:after="0" w:line="240" w:lineRule="auto"/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40039E">
              <w:rPr>
                <w:rFonts w:ascii="Calibri" w:hAnsi="Calibri" w:cs="Calibri"/>
                <w:sz w:val="20"/>
                <w:szCs w:val="20"/>
              </w:rPr>
              <w:t>Richard.domi90@gmail.com</w:t>
            </w:r>
          </w:p>
          <w:p w14:paraId="5A51FAB3" w14:textId="49B33B99" w:rsidR="00594C72" w:rsidRPr="00594C72" w:rsidRDefault="00594C72" w:rsidP="008B4A01">
            <w:pPr>
              <w:pStyle w:val="ContactInfo"/>
              <w:spacing w:before="0" w:after="0" w:line="240" w:lineRule="auto"/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594C72">
              <w:rPr>
                <w:rFonts w:ascii="Calibri" w:hAnsi="Calibri" w:cs="Calibri"/>
                <w:sz w:val="20"/>
                <w:szCs w:val="20"/>
              </w:rPr>
              <w:t xml:space="preserve">LinkedIn: </w:t>
            </w:r>
            <w:hyperlink r:id="rId7" w:history="1">
              <w:r w:rsidRPr="00295AE8">
                <w:rPr>
                  <w:rStyle w:val="Hyperlink"/>
                  <w:rFonts w:ascii="Calibri" w:hAnsi="Calibri" w:cs="Calibri"/>
                  <w:sz w:val="20"/>
                  <w:szCs w:val="20"/>
                </w:rPr>
                <w:t>www.linkedin.com/in/richard-domi90</w:t>
              </w:r>
            </w:hyperlink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</w:tbl>
    <w:p w14:paraId="272479C3" w14:textId="77777777" w:rsidR="006B0166" w:rsidRPr="0040039E" w:rsidRDefault="00C038C3" w:rsidP="008B4A01">
      <w:pPr>
        <w:pStyle w:val="Heading1"/>
        <w:spacing w:before="0" w:after="0" w:line="240" w:lineRule="auto"/>
        <w:rPr>
          <w:rFonts w:ascii="Calibri" w:hAnsi="Calibri" w:cs="Calibri"/>
          <w:b/>
          <w:bCs/>
          <w:color w:val="683FDD"/>
          <w:sz w:val="20"/>
          <w:szCs w:val="20"/>
        </w:rPr>
      </w:pPr>
      <w:sdt>
        <w:sdtPr>
          <w:rPr>
            <w:rFonts w:ascii="Calibri" w:hAnsi="Calibri" w:cs="Calibri"/>
            <w:b/>
            <w:bCs/>
            <w:color w:val="683FDD"/>
            <w:sz w:val="20"/>
            <w:szCs w:val="20"/>
          </w:rPr>
          <w:alias w:val="Education:"/>
          <w:tag w:val="Education:"/>
          <w:id w:val="1516970808"/>
          <w:placeholder>
            <w:docPart w:val="6632B063E76E46F1BE956D7970B10A96"/>
          </w:placeholder>
          <w:temporary/>
          <w:showingPlcHdr/>
          <w15:appearance w15:val="hidden"/>
        </w:sdtPr>
        <w:sdtEndPr/>
        <w:sdtContent>
          <w:r w:rsidR="006B0166" w:rsidRPr="00594C72">
            <w:rPr>
              <w:rFonts w:ascii="Calibri" w:hAnsi="Calibri" w:cs="Calibri"/>
              <w:b/>
              <w:bCs/>
              <w:color w:val="683FDD"/>
              <w:sz w:val="20"/>
              <w:szCs w:val="20"/>
            </w:rPr>
            <w:t>Education</w:t>
          </w:r>
        </w:sdtContent>
      </w:sdt>
    </w:p>
    <w:tbl>
      <w:tblPr>
        <w:tblW w:w="5000" w:type="pct"/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Layout table"/>
      </w:tblPr>
      <w:tblGrid>
        <w:gridCol w:w="8106"/>
        <w:gridCol w:w="2694"/>
      </w:tblGrid>
      <w:tr w:rsidR="006B0166" w:rsidRPr="0040039E" w14:paraId="38634506" w14:textId="77777777" w:rsidTr="00E0108B">
        <w:trPr>
          <w:trHeight w:val="216"/>
        </w:trPr>
        <w:tc>
          <w:tcPr>
            <w:tcW w:w="8106" w:type="dxa"/>
          </w:tcPr>
          <w:p w14:paraId="3D6002E2" w14:textId="77777777" w:rsidR="006B0166" w:rsidRPr="0040039E" w:rsidRDefault="006B0166" w:rsidP="008B4A01">
            <w:pPr>
              <w:pStyle w:val="Heading2"/>
              <w:spacing w:before="0" w:after="0" w:line="240" w:lineRule="auto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40039E">
              <w:rPr>
                <w:rFonts w:ascii="Calibri" w:hAnsi="Calibri" w:cs="Calibri"/>
                <w:i/>
                <w:iCs/>
                <w:sz w:val="20"/>
                <w:szCs w:val="20"/>
              </w:rPr>
              <w:t>University of California, Merced</w:t>
            </w:r>
          </w:p>
          <w:p w14:paraId="4C2BFC9C" w14:textId="77777777" w:rsidR="008B4A01" w:rsidRDefault="006B0166" w:rsidP="008B4A01">
            <w:pPr>
              <w:pStyle w:val="ListParagraph"/>
              <w:spacing w:before="0"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40039E">
              <w:rPr>
                <w:rFonts w:ascii="Calibri" w:hAnsi="Calibri" w:cs="Calibri"/>
                <w:sz w:val="20"/>
                <w:szCs w:val="20"/>
              </w:rPr>
              <w:t>Bachelor of Science, Mechanical Engineering</w:t>
            </w:r>
          </w:p>
          <w:p w14:paraId="275B7829" w14:textId="0704548B" w:rsidR="008B4A01" w:rsidRPr="008B4A01" w:rsidRDefault="008B4A01" w:rsidP="008B4A01">
            <w:pPr>
              <w:spacing w:before="0"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94" w:type="dxa"/>
          </w:tcPr>
          <w:p w14:paraId="7B1D917C" w14:textId="77777777" w:rsidR="006B0166" w:rsidRPr="0040039E" w:rsidRDefault="008E41CD" w:rsidP="008B4A01">
            <w:pPr>
              <w:pStyle w:val="Dates"/>
              <w:spacing w:before="0"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40039E">
              <w:rPr>
                <w:rFonts w:ascii="Calibri" w:hAnsi="Calibri" w:cs="Calibri"/>
                <w:sz w:val="20"/>
                <w:szCs w:val="20"/>
              </w:rPr>
              <w:t>Dec</w:t>
            </w:r>
            <w:r w:rsidR="006B0166" w:rsidRPr="0040039E">
              <w:rPr>
                <w:rFonts w:ascii="Calibri" w:hAnsi="Calibri" w:cs="Calibri"/>
                <w:sz w:val="20"/>
                <w:szCs w:val="20"/>
              </w:rPr>
              <w:t xml:space="preserve"> 2020</w:t>
            </w:r>
          </w:p>
        </w:tc>
      </w:tr>
    </w:tbl>
    <w:p w14:paraId="79BE5CC9" w14:textId="77777777" w:rsidR="00E0108B" w:rsidRPr="0040039E" w:rsidRDefault="00E0108B" w:rsidP="00E0108B">
      <w:pPr>
        <w:pStyle w:val="Heading1"/>
        <w:spacing w:before="0" w:after="0" w:line="240" w:lineRule="auto"/>
        <w:rPr>
          <w:rFonts w:ascii="Calibri" w:hAnsi="Calibri" w:cs="Calibri"/>
          <w:b/>
          <w:bCs/>
          <w:color w:val="683FDD"/>
          <w:sz w:val="20"/>
          <w:szCs w:val="20"/>
        </w:rPr>
      </w:pPr>
      <w:r w:rsidRPr="0040039E">
        <w:rPr>
          <w:rFonts w:ascii="Calibri" w:hAnsi="Calibri" w:cs="Calibri"/>
          <w:b/>
          <w:bCs/>
          <w:color w:val="683FDD"/>
          <w:sz w:val="20"/>
          <w:szCs w:val="20"/>
        </w:rPr>
        <w:t>Internship and Employment History</w:t>
      </w:r>
    </w:p>
    <w:tbl>
      <w:tblPr>
        <w:tblW w:w="5000" w:type="pct"/>
        <w:tblLayout w:type="fixed"/>
        <w:tblCellMar>
          <w:left w:w="0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8034"/>
        <w:gridCol w:w="2766"/>
      </w:tblGrid>
      <w:tr w:rsidR="00E0108B" w:rsidRPr="0040039E" w14:paraId="3C2C53D0" w14:textId="77777777" w:rsidTr="00F2674E">
        <w:trPr>
          <w:trHeight w:val="216"/>
        </w:trPr>
        <w:tc>
          <w:tcPr>
            <w:tcW w:w="6427" w:type="dxa"/>
          </w:tcPr>
          <w:p w14:paraId="16FA8F1F" w14:textId="77777777" w:rsidR="00E0108B" w:rsidRPr="0040039E" w:rsidRDefault="00E0108B" w:rsidP="00F2674E">
            <w:pPr>
              <w:pStyle w:val="Heading2"/>
              <w:spacing w:before="0" w:after="0" w:line="240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Dasher, Food Deliverer</w:t>
            </w:r>
          </w:p>
        </w:tc>
        <w:tc>
          <w:tcPr>
            <w:tcW w:w="2213" w:type="dxa"/>
          </w:tcPr>
          <w:p w14:paraId="255154BB" w14:textId="77777777" w:rsidR="00E0108B" w:rsidRPr="0040039E" w:rsidRDefault="00E0108B" w:rsidP="00F2674E">
            <w:pPr>
              <w:pStyle w:val="Dates"/>
              <w:spacing w:before="0" w:after="0" w:line="240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Feb 2020 – Present </w:t>
            </w:r>
          </w:p>
        </w:tc>
      </w:tr>
    </w:tbl>
    <w:p w14:paraId="0B983027" w14:textId="4ACC2305" w:rsidR="00E0108B" w:rsidRPr="00515A13" w:rsidRDefault="00E0108B" w:rsidP="00E0108B">
      <w:pPr>
        <w:pStyle w:val="Location"/>
        <w:spacing w:before="0" w:after="0" w:line="240" w:lineRule="auto"/>
        <w:rPr>
          <w:rFonts w:ascii="Calibri" w:hAnsi="Calibri" w:cs="Calibri"/>
          <w:i w:val="0"/>
          <w:iCs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Door Dash</w:t>
      </w:r>
    </w:p>
    <w:p w14:paraId="687BF69F" w14:textId="5AB01E6E" w:rsidR="00E0108B" w:rsidRDefault="00E0108B" w:rsidP="00E0108B">
      <w:pPr>
        <w:pStyle w:val="ListParagraph"/>
        <w:spacing w:before="0"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Handle and deliver food to clients.</w:t>
      </w:r>
    </w:p>
    <w:tbl>
      <w:tblPr>
        <w:tblW w:w="5000" w:type="pct"/>
        <w:tblLayout w:type="fixed"/>
        <w:tblCellMar>
          <w:left w:w="0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8034"/>
        <w:gridCol w:w="2766"/>
      </w:tblGrid>
      <w:tr w:rsidR="00E0108B" w:rsidRPr="0040039E" w14:paraId="05381064" w14:textId="77777777" w:rsidTr="00F2674E">
        <w:trPr>
          <w:trHeight w:val="216"/>
        </w:trPr>
        <w:tc>
          <w:tcPr>
            <w:tcW w:w="6427" w:type="dxa"/>
          </w:tcPr>
          <w:p w14:paraId="76B12346" w14:textId="77777777" w:rsidR="00E0108B" w:rsidRPr="0040039E" w:rsidRDefault="00E0108B" w:rsidP="00F2674E">
            <w:pPr>
              <w:pStyle w:val="Heading2"/>
              <w:spacing w:before="0"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40039E">
              <w:rPr>
                <w:rFonts w:ascii="Calibri" w:hAnsi="Calibri" w:cs="Calibri"/>
                <w:sz w:val="20"/>
                <w:szCs w:val="20"/>
              </w:rPr>
              <w:t>Restoration Hangar Intern</w:t>
            </w:r>
          </w:p>
        </w:tc>
        <w:tc>
          <w:tcPr>
            <w:tcW w:w="2213" w:type="dxa"/>
          </w:tcPr>
          <w:p w14:paraId="04A33BC1" w14:textId="77777777" w:rsidR="00E0108B" w:rsidRPr="0040039E" w:rsidRDefault="00E0108B" w:rsidP="00F2674E">
            <w:pPr>
              <w:pStyle w:val="Dates"/>
              <w:spacing w:before="0"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40039E">
              <w:rPr>
                <w:rFonts w:ascii="Calibri" w:hAnsi="Calibri" w:cs="Calibri"/>
                <w:sz w:val="20"/>
                <w:szCs w:val="20"/>
              </w:rPr>
              <w:t>Sept 2019 – Dec 2019</w:t>
            </w:r>
          </w:p>
        </w:tc>
      </w:tr>
    </w:tbl>
    <w:p w14:paraId="52D9856C" w14:textId="2F6A8B62" w:rsidR="00E0108B" w:rsidRPr="00515A13" w:rsidRDefault="00E0108B" w:rsidP="00E0108B">
      <w:pPr>
        <w:pStyle w:val="Location"/>
        <w:spacing w:before="0" w:after="0" w:line="240" w:lineRule="auto"/>
        <w:rPr>
          <w:rFonts w:ascii="Calibri" w:hAnsi="Calibri" w:cs="Calibri"/>
          <w:i w:val="0"/>
          <w:iCs/>
          <w:sz w:val="20"/>
          <w:szCs w:val="20"/>
        </w:rPr>
      </w:pPr>
      <w:r w:rsidRPr="0040039E">
        <w:rPr>
          <w:rFonts w:ascii="Calibri" w:hAnsi="Calibri" w:cs="Calibri"/>
          <w:sz w:val="20"/>
          <w:szCs w:val="20"/>
        </w:rPr>
        <w:t>Castle Air Museum</w:t>
      </w:r>
      <w:r w:rsidR="00515A13">
        <w:rPr>
          <w:rFonts w:ascii="Calibri" w:hAnsi="Calibri" w:cs="Calibri"/>
          <w:i w:val="0"/>
          <w:iCs/>
          <w:sz w:val="20"/>
          <w:szCs w:val="20"/>
        </w:rPr>
        <w:t xml:space="preserve"> – Atwater, CA</w:t>
      </w:r>
    </w:p>
    <w:p w14:paraId="7DE069CE" w14:textId="7E678D3A" w:rsidR="00E0108B" w:rsidRDefault="00E0108B" w:rsidP="00E0108B">
      <w:pPr>
        <w:pStyle w:val="ListParagraph"/>
        <w:spacing w:before="0"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Sanded, painted, and welded various panels on a B-</w:t>
      </w:r>
      <w:r w:rsidR="00AF671F">
        <w:rPr>
          <w:rFonts w:ascii="Calibri" w:hAnsi="Calibri" w:cs="Calibri"/>
          <w:sz w:val="20"/>
          <w:szCs w:val="20"/>
        </w:rPr>
        <w:t>2</w:t>
      </w:r>
      <w:r>
        <w:rPr>
          <w:rFonts w:ascii="Calibri" w:hAnsi="Calibri" w:cs="Calibri"/>
          <w:sz w:val="20"/>
          <w:szCs w:val="20"/>
        </w:rPr>
        <w:t>4 Plane.</w:t>
      </w:r>
    </w:p>
    <w:p w14:paraId="65A1F788" w14:textId="545B2305" w:rsidR="007E10DB" w:rsidRPr="00CA1592" w:rsidRDefault="007E10DB" w:rsidP="00E0108B">
      <w:pPr>
        <w:pStyle w:val="ListParagraph"/>
        <w:spacing w:before="0" w:after="0" w:line="240" w:lineRule="auto"/>
        <w:rPr>
          <w:rFonts w:ascii="Calibri" w:hAnsi="Calibri" w:cs="Calibri"/>
          <w:sz w:val="20"/>
          <w:szCs w:val="20"/>
        </w:rPr>
      </w:pPr>
      <w:r w:rsidRPr="007E10DB">
        <w:rPr>
          <w:rFonts w:ascii="Calibri" w:hAnsi="Calibri" w:cs="Calibri"/>
          <w:sz w:val="20"/>
          <w:szCs w:val="20"/>
        </w:rPr>
        <w:t xml:space="preserve">Assisted in the restoration of a </w:t>
      </w:r>
      <w:r w:rsidR="000D24F7" w:rsidRPr="007E10DB">
        <w:rPr>
          <w:rFonts w:ascii="Calibri" w:hAnsi="Calibri" w:cs="Calibri"/>
          <w:sz w:val="20"/>
          <w:szCs w:val="20"/>
        </w:rPr>
        <w:t>radio-controlled</w:t>
      </w:r>
      <w:r w:rsidRPr="007E10DB">
        <w:rPr>
          <w:rFonts w:ascii="Calibri" w:hAnsi="Calibri" w:cs="Calibri"/>
          <w:sz w:val="20"/>
          <w:szCs w:val="20"/>
        </w:rPr>
        <w:t xml:space="preserve"> drone.</w:t>
      </w:r>
    </w:p>
    <w:tbl>
      <w:tblPr>
        <w:tblW w:w="5000" w:type="pct"/>
        <w:tblLayout w:type="fixed"/>
        <w:tblCellMar>
          <w:left w:w="0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8034"/>
        <w:gridCol w:w="2766"/>
      </w:tblGrid>
      <w:tr w:rsidR="00E0108B" w:rsidRPr="0040039E" w14:paraId="6830A08D" w14:textId="77777777" w:rsidTr="00F2674E">
        <w:trPr>
          <w:trHeight w:val="216"/>
        </w:trPr>
        <w:tc>
          <w:tcPr>
            <w:tcW w:w="6427" w:type="dxa"/>
          </w:tcPr>
          <w:p w14:paraId="2548016B" w14:textId="77777777" w:rsidR="00E0108B" w:rsidRPr="0040039E" w:rsidRDefault="00E0108B" w:rsidP="00F2674E">
            <w:pPr>
              <w:pStyle w:val="Heading2"/>
              <w:spacing w:before="0" w:after="0" w:line="240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Machine Shop Student</w:t>
            </w:r>
          </w:p>
        </w:tc>
        <w:tc>
          <w:tcPr>
            <w:tcW w:w="2213" w:type="dxa"/>
          </w:tcPr>
          <w:p w14:paraId="566B29D4" w14:textId="77777777" w:rsidR="00E0108B" w:rsidRPr="0040039E" w:rsidRDefault="00E0108B" w:rsidP="00F2674E">
            <w:pPr>
              <w:pStyle w:val="Dates"/>
              <w:spacing w:before="0"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40039E">
              <w:rPr>
                <w:rFonts w:ascii="Calibri" w:hAnsi="Calibri" w:cs="Calibri"/>
                <w:sz w:val="20"/>
                <w:szCs w:val="20"/>
              </w:rPr>
              <w:t>Ju</w:t>
            </w:r>
            <w:r>
              <w:rPr>
                <w:rFonts w:ascii="Calibri" w:hAnsi="Calibri" w:cs="Calibri"/>
                <w:sz w:val="20"/>
                <w:szCs w:val="20"/>
              </w:rPr>
              <w:t>n</w:t>
            </w:r>
            <w:r w:rsidRPr="0040039E">
              <w:rPr>
                <w:rFonts w:ascii="Calibri" w:hAnsi="Calibri" w:cs="Calibri"/>
                <w:sz w:val="20"/>
                <w:szCs w:val="20"/>
              </w:rPr>
              <w:t xml:space="preserve"> 201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9 – Aug 2019 </w:t>
            </w:r>
          </w:p>
        </w:tc>
      </w:tr>
    </w:tbl>
    <w:p w14:paraId="2C8C28B3" w14:textId="7CA6736C" w:rsidR="00E0108B" w:rsidRPr="00515A13" w:rsidRDefault="00E0108B" w:rsidP="00E0108B">
      <w:pPr>
        <w:pStyle w:val="Location"/>
        <w:spacing w:before="0" w:after="0" w:line="240" w:lineRule="auto"/>
        <w:rPr>
          <w:rFonts w:ascii="Calibri" w:hAnsi="Calibri" w:cs="Calibri"/>
          <w:i w:val="0"/>
          <w:iCs/>
          <w:sz w:val="20"/>
          <w:szCs w:val="20"/>
        </w:rPr>
      </w:pPr>
      <w:r w:rsidRPr="0040039E">
        <w:rPr>
          <w:rFonts w:ascii="Calibri" w:hAnsi="Calibri" w:cs="Calibri"/>
          <w:sz w:val="20"/>
          <w:szCs w:val="20"/>
        </w:rPr>
        <w:t>University of California, Merced</w:t>
      </w:r>
      <w:r w:rsidR="00515A13">
        <w:rPr>
          <w:rFonts w:ascii="Calibri" w:hAnsi="Calibri" w:cs="Calibri"/>
          <w:i w:val="0"/>
          <w:iCs/>
          <w:sz w:val="20"/>
          <w:szCs w:val="20"/>
        </w:rPr>
        <w:t xml:space="preserve"> – Merced, CA</w:t>
      </w:r>
    </w:p>
    <w:p w14:paraId="6A429902" w14:textId="5B3C1AD1" w:rsidR="00AF671F" w:rsidRDefault="00E0108B" w:rsidP="00E0108B">
      <w:pPr>
        <w:pStyle w:val="ListParagraph"/>
        <w:spacing w:before="0"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Practiced production quality standards</w:t>
      </w:r>
      <w:r w:rsidR="00CF4C61">
        <w:rPr>
          <w:rFonts w:ascii="Calibri" w:hAnsi="Calibri" w:cs="Calibri"/>
          <w:sz w:val="20"/>
          <w:szCs w:val="20"/>
        </w:rPr>
        <w:t>.</w:t>
      </w:r>
    </w:p>
    <w:p w14:paraId="18022EF3" w14:textId="17F4DF89" w:rsidR="00E0108B" w:rsidRDefault="00AF671F" w:rsidP="00E0108B">
      <w:pPr>
        <w:pStyle w:val="ListParagraph"/>
        <w:spacing w:before="0"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Used heavy machinery under supervision.</w:t>
      </w:r>
    </w:p>
    <w:p w14:paraId="26CFE48A" w14:textId="4F2DD70E" w:rsidR="00E0108B" w:rsidRPr="00E9108F" w:rsidRDefault="00AF671F" w:rsidP="00E0108B">
      <w:pPr>
        <w:pStyle w:val="ListParagraph"/>
        <w:spacing w:before="0"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Manufactured small items.</w:t>
      </w:r>
    </w:p>
    <w:tbl>
      <w:tblPr>
        <w:tblW w:w="5000" w:type="pct"/>
        <w:tblLayout w:type="fixed"/>
        <w:tblCellMar>
          <w:left w:w="0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8034"/>
        <w:gridCol w:w="2766"/>
      </w:tblGrid>
      <w:tr w:rsidR="00E0108B" w:rsidRPr="0040039E" w14:paraId="6C8453C9" w14:textId="77777777" w:rsidTr="00F2674E">
        <w:trPr>
          <w:trHeight w:val="216"/>
        </w:trPr>
        <w:tc>
          <w:tcPr>
            <w:tcW w:w="6427" w:type="dxa"/>
          </w:tcPr>
          <w:p w14:paraId="107F47D2" w14:textId="77777777" w:rsidR="00E0108B" w:rsidRPr="0040039E" w:rsidRDefault="00E0108B" w:rsidP="00F2674E">
            <w:pPr>
              <w:pStyle w:val="Heading2"/>
              <w:spacing w:before="0"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40039E">
              <w:rPr>
                <w:rFonts w:ascii="Calibri" w:hAnsi="Calibri" w:cs="Calibri"/>
                <w:sz w:val="20"/>
                <w:szCs w:val="20"/>
              </w:rPr>
              <w:t>Residential Assistant</w:t>
            </w:r>
          </w:p>
        </w:tc>
        <w:tc>
          <w:tcPr>
            <w:tcW w:w="2213" w:type="dxa"/>
          </w:tcPr>
          <w:p w14:paraId="7DF2F3EA" w14:textId="77777777" w:rsidR="00E0108B" w:rsidRPr="0040039E" w:rsidRDefault="00E0108B" w:rsidP="00F2674E">
            <w:pPr>
              <w:pStyle w:val="Dates"/>
              <w:spacing w:before="0"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40039E">
              <w:rPr>
                <w:rFonts w:ascii="Calibri" w:hAnsi="Calibri" w:cs="Calibri"/>
                <w:sz w:val="20"/>
                <w:szCs w:val="20"/>
              </w:rPr>
              <w:t>Jul 2018</w:t>
            </w:r>
          </w:p>
        </w:tc>
      </w:tr>
    </w:tbl>
    <w:p w14:paraId="2B8F48EC" w14:textId="7464AF97" w:rsidR="00E0108B" w:rsidRPr="00515A13" w:rsidRDefault="00E0108B" w:rsidP="00E0108B">
      <w:pPr>
        <w:pStyle w:val="Location"/>
        <w:spacing w:before="0" w:after="0" w:line="240" w:lineRule="auto"/>
        <w:rPr>
          <w:rFonts w:ascii="Calibri" w:hAnsi="Calibri" w:cs="Calibri"/>
          <w:i w:val="0"/>
          <w:iCs/>
          <w:sz w:val="20"/>
          <w:szCs w:val="20"/>
        </w:rPr>
      </w:pPr>
      <w:r w:rsidRPr="0040039E">
        <w:rPr>
          <w:rFonts w:ascii="Calibri" w:hAnsi="Calibri" w:cs="Calibri"/>
          <w:sz w:val="20"/>
          <w:szCs w:val="20"/>
        </w:rPr>
        <w:t>University of California, Merced</w:t>
      </w:r>
      <w:r w:rsidR="00515A13">
        <w:rPr>
          <w:rFonts w:ascii="Calibri" w:hAnsi="Calibri" w:cs="Calibri"/>
          <w:sz w:val="20"/>
          <w:szCs w:val="20"/>
        </w:rPr>
        <w:t xml:space="preserve"> </w:t>
      </w:r>
      <w:r w:rsidR="00515A13">
        <w:rPr>
          <w:rFonts w:ascii="Calibri" w:hAnsi="Calibri" w:cs="Calibri"/>
          <w:i w:val="0"/>
          <w:iCs/>
          <w:sz w:val="20"/>
          <w:szCs w:val="20"/>
        </w:rPr>
        <w:t>– Merced, CA</w:t>
      </w:r>
    </w:p>
    <w:p w14:paraId="32ED45CD" w14:textId="77777777" w:rsidR="00E0108B" w:rsidRPr="0040039E" w:rsidRDefault="00E0108B" w:rsidP="00E0108B">
      <w:pPr>
        <w:pStyle w:val="ListParagraph"/>
        <w:spacing w:before="0" w:after="0" w:line="240" w:lineRule="auto"/>
        <w:rPr>
          <w:rFonts w:ascii="Calibri" w:hAnsi="Calibri" w:cs="Calibri"/>
          <w:sz w:val="20"/>
          <w:szCs w:val="20"/>
        </w:rPr>
      </w:pPr>
      <w:r w:rsidRPr="0040039E">
        <w:rPr>
          <w:rFonts w:ascii="Calibri" w:hAnsi="Calibri" w:cs="Calibri"/>
          <w:sz w:val="20"/>
          <w:szCs w:val="20"/>
        </w:rPr>
        <w:t>Supervised and provided mentorship to eighty high school students.</w:t>
      </w:r>
    </w:p>
    <w:p w14:paraId="5E0EC524" w14:textId="479B1880" w:rsidR="00565DF3" w:rsidRDefault="00E0108B" w:rsidP="00565DF3">
      <w:pPr>
        <w:pStyle w:val="ListParagraph"/>
        <w:spacing w:before="0" w:after="0" w:line="240" w:lineRule="auto"/>
        <w:rPr>
          <w:rFonts w:ascii="Calibri" w:hAnsi="Calibri" w:cs="Calibri"/>
          <w:sz w:val="20"/>
          <w:szCs w:val="20"/>
        </w:rPr>
      </w:pPr>
      <w:r w:rsidRPr="0040039E">
        <w:rPr>
          <w:rFonts w:ascii="Calibri" w:hAnsi="Calibri" w:cs="Calibri"/>
          <w:sz w:val="20"/>
          <w:szCs w:val="20"/>
        </w:rPr>
        <w:t>Collaborated with a team of seven to develop and implement social, and recreational programs in a timely manner</w:t>
      </w:r>
      <w:r w:rsidR="00CF4C61">
        <w:rPr>
          <w:rFonts w:ascii="Calibri" w:hAnsi="Calibri" w:cs="Calibri"/>
          <w:sz w:val="20"/>
          <w:szCs w:val="20"/>
        </w:rPr>
        <w:t>.</w:t>
      </w:r>
    </w:p>
    <w:p w14:paraId="2B3A6748" w14:textId="77777777" w:rsidR="00565DF3" w:rsidRPr="00565DF3" w:rsidRDefault="00565DF3" w:rsidP="00565DF3">
      <w:pPr>
        <w:spacing w:before="0" w:after="0" w:line="240" w:lineRule="auto"/>
        <w:ind w:left="432"/>
        <w:rPr>
          <w:rFonts w:ascii="Calibri" w:hAnsi="Calibri" w:cs="Calibri"/>
          <w:sz w:val="20"/>
          <w:szCs w:val="20"/>
        </w:rPr>
      </w:pPr>
    </w:p>
    <w:p w14:paraId="535BBE23" w14:textId="77777777" w:rsidR="00033380" w:rsidRPr="0040039E" w:rsidRDefault="0039344C" w:rsidP="008B4A01">
      <w:pPr>
        <w:pStyle w:val="Heading1"/>
        <w:spacing w:before="0" w:after="0" w:line="240" w:lineRule="auto"/>
        <w:rPr>
          <w:rFonts w:ascii="Calibri" w:hAnsi="Calibri" w:cs="Calibri"/>
          <w:b/>
          <w:bCs/>
          <w:color w:val="683FDD"/>
          <w:sz w:val="20"/>
          <w:szCs w:val="20"/>
        </w:rPr>
      </w:pPr>
      <w:r w:rsidRPr="0040039E">
        <w:rPr>
          <w:rFonts w:ascii="Calibri" w:hAnsi="Calibri" w:cs="Calibri"/>
          <w:b/>
          <w:bCs/>
          <w:color w:val="683FDD"/>
          <w:sz w:val="20"/>
          <w:szCs w:val="20"/>
        </w:rPr>
        <w:t>O</w:t>
      </w:r>
      <w:r w:rsidR="00241845" w:rsidRPr="0040039E">
        <w:rPr>
          <w:rFonts w:ascii="Calibri" w:hAnsi="Calibri" w:cs="Calibri"/>
          <w:b/>
          <w:bCs/>
          <w:color w:val="683FDD"/>
          <w:sz w:val="20"/>
          <w:szCs w:val="20"/>
        </w:rPr>
        <w:t>rganizations</w:t>
      </w:r>
    </w:p>
    <w:tbl>
      <w:tblPr>
        <w:tblW w:w="5000" w:type="pct"/>
        <w:tblLayout w:type="fixed"/>
        <w:tblCellMar>
          <w:left w:w="0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8034"/>
        <w:gridCol w:w="2766"/>
      </w:tblGrid>
      <w:tr w:rsidR="00300698" w:rsidRPr="0040039E" w14:paraId="76444599" w14:textId="77777777" w:rsidTr="005C0355">
        <w:trPr>
          <w:trHeight w:val="216"/>
        </w:trPr>
        <w:tc>
          <w:tcPr>
            <w:tcW w:w="6427" w:type="dxa"/>
          </w:tcPr>
          <w:p w14:paraId="019A1F15" w14:textId="77777777" w:rsidR="00300698" w:rsidRPr="0040039E" w:rsidRDefault="00241845" w:rsidP="008B4A01">
            <w:pPr>
              <w:pStyle w:val="Heading2"/>
              <w:spacing w:before="0"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40039E">
              <w:rPr>
                <w:rFonts w:ascii="Calibri" w:hAnsi="Calibri" w:cs="Calibri"/>
                <w:sz w:val="20"/>
                <w:szCs w:val="20"/>
              </w:rPr>
              <w:t>Theta Tau, Professional Engineering Fraternity</w:t>
            </w:r>
          </w:p>
        </w:tc>
        <w:tc>
          <w:tcPr>
            <w:tcW w:w="2213" w:type="dxa"/>
          </w:tcPr>
          <w:p w14:paraId="10A71E5B" w14:textId="77777777" w:rsidR="00300698" w:rsidRPr="0040039E" w:rsidRDefault="0039344C" w:rsidP="008B4A01">
            <w:pPr>
              <w:pStyle w:val="Dates"/>
              <w:spacing w:before="0"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40039E">
              <w:rPr>
                <w:rFonts w:ascii="Calibri" w:hAnsi="Calibri" w:cs="Calibri"/>
                <w:sz w:val="20"/>
                <w:szCs w:val="20"/>
              </w:rPr>
              <w:t xml:space="preserve">Feb 2018 </w:t>
            </w:r>
            <w:r w:rsidR="00241845" w:rsidRPr="0040039E">
              <w:rPr>
                <w:rFonts w:ascii="Calibri" w:hAnsi="Calibri" w:cs="Calibri"/>
                <w:sz w:val="20"/>
                <w:szCs w:val="20"/>
              </w:rPr>
              <w:t>-</w:t>
            </w:r>
            <w:r w:rsidRPr="0040039E">
              <w:rPr>
                <w:rFonts w:ascii="Calibri" w:hAnsi="Calibri" w:cs="Calibri"/>
                <w:sz w:val="20"/>
                <w:szCs w:val="20"/>
              </w:rPr>
              <w:t xml:space="preserve"> Present</w:t>
            </w:r>
          </w:p>
        </w:tc>
      </w:tr>
    </w:tbl>
    <w:p w14:paraId="342F014C" w14:textId="6B665549" w:rsidR="00033380" w:rsidRPr="0040039E" w:rsidRDefault="003D1782" w:rsidP="008B4A01">
      <w:pPr>
        <w:pStyle w:val="Location"/>
        <w:spacing w:before="0" w:after="0" w:line="240" w:lineRule="auto"/>
        <w:rPr>
          <w:rFonts w:ascii="Calibri" w:hAnsi="Calibri" w:cs="Calibri"/>
          <w:sz w:val="20"/>
          <w:szCs w:val="20"/>
        </w:rPr>
      </w:pPr>
      <w:r w:rsidRPr="0040039E">
        <w:rPr>
          <w:rFonts w:ascii="Calibri" w:hAnsi="Calibri" w:cs="Calibri"/>
          <w:sz w:val="20"/>
          <w:szCs w:val="20"/>
        </w:rPr>
        <w:t>Historian, Research and Development Chair</w:t>
      </w:r>
    </w:p>
    <w:p w14:paraId="0A51827A" w14:textId="1DB3B52E" w:rsidR="00300698" w:rsidRPr="0040039E" w:rsidRDefault="003A7BB6" w:rsidP="008B4A01">
      <w:pPr>
        <w:pStyle w:val="ListParagraph"/>
        <w:spacing w:before="0" w:after="0" w:line="240" w:lineRule="auto"/>
        <w:rPr>
          <w:rFonts w:ascii="Calibri" w:hAnsi="Calibri" w:cs="Calibri"/>
          <w:sz w:val="20"/>
          <w:szCs w:val="20"/>
        </w:rPr>
      </w:pPr>
      <w:r w:rsidRPr="0040039E">
        <w:rPr>
          <w:rFonts w:ascii="Calibri" w:hAnsi="Calibri" w:cs="Calibri"/>
          <w:sz w:val="20"/>
          <w:szCs w:val="20"/>
        </w:rPr>
        <w:t xml:space="preserve">Assisted in </w:t>
      </w:r>
      <w:r w:rsidR="00CA1592">
        <w:rPr>
          <w:rFonts w:ascii="Calibri" w:hAnsi="Calibri" w:cs="Calibri"/>
          <w:sz w:val="20"/>
          <w:szCs w:val="20"/>
        </w:rPr>
        <w:t>the assembly of</w:t>
      </w:r>
      <w:r w:rsidRPr="0040039E">
        <w:rPr>
          <w:rFonts w:ascii="Calibri" w:hAnsi="Calibri" w:cs="Calibri"/>
          <w:sz w:val="20"/>
          <w:szCs w:val="20"/>
        </w:rPr>
        <w:t xml:space="preserve"> a bicycle into an</w:t>
      </w:r>
      <w:r w:rsidR="00CA1592">
        <w:rPr>
          <w:rFonts w:ascii="Calibri" w:hAnsi="Calibri" w:cs="Calibri"/>
          <w:sz w:val="20"/>
          <w:szCs w:val="20"/>
        </w:rPr>
        <w:t xml:space="preserve"> electric </w:t>
      </w:r>
      <w:r w:rsidR="00CA1592" w:rsidRPr="0040039E">
        <w:rPr>
          <w:rFonts w:ascii="Calibri" w:hAnsi="Calibri" w:cs="Calibri"/>
          <w:sz w:val="20"/>
          <w:szCs w:val="20"/>
        </w:rPr>
        <w:t>b</w:t>
      </w:r>
      <w:r w:rsidR="00CA1592">
        <w:rPr>
          <w:rFonts w:ascii="Calibri" w:hAnsi="Calibri" w:cs="Calibri"/>
          <w:sz w:val="20"/>
          <w:szCs w:val="20"/>
        </w:rPr>
        <w:t>icycle</w:t>
      </w:r>
      <w:r w:rsidRPr="0040039E">
        <w:rPr>
          <w:rFonts w:ascii="Calibri" w:hAnsi="Calibri" w:cs="Calibri"/>
          <w:sz w:val="20"/>
          <w:szCs w:val="20"/>
        </w:rPr>
        <w:t>.</w:t>
      </w:r>
    </w:p>
    <w:p w14:paraId="740728D5" w14:textId="123A74FD" w:rsidR="003A7BB6" w:rsidRDefault="003A7BB6" w:rsidP="008B4A01">
      <w:pPr>
        <w:pStyle w:val="ListParagraph"/>
        <w:spacing w:before="0" w:after="0" w:line="240" w:lineRule="auto"/>
        <w:rPr>
          <w:rFonts w:ascii="Calibri" w:hAnsi="Calibri" w:cs="Calibri"/>
          <w:sz w:val="20"/>
          <w:szCs w:val="20"/>
        </w:rPr>
      </w:pPr>
      <w:r w:rsidRPr="0040039E">
        <w:rPr>
          <w:rFonts w:ascii="Calibri" w:hAnsi="Calibri" w:cs="Calibri"/>
          <w:sz w:val="20"/>
          <w:szCs w:val="20"/>
        </w:rPr>
        <w:t>Collaborated in constructing garden boxes dedicated to Merced’s local children’s center, and documented construction progress.</w:t>
      </w:r>
    </w:p>
    <w:p w14:paraId="67A6C821" w14:textId="79DDF117" w:rsidR="00CA1592" w:rsidRPr="0040039E" w:rsidRDefault="00CA1592" w:rsidP="008B4A01">
      <w:pPr>
        <w:pStyle w:val="ListParagraph"/>
        <w:spacing w:before="0"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Photographed</w:t>
      </w:r>
      <w:r w:rsidR="00C2391D">
        <w:rPr>
          <w:rFonts w:ascii="Calibri" w:hAnsi="Calibri" w:cs="Calibri"/>
          <w:sz w:val="20"/>
          <w:szCs w:val="20"/>
        </w:rPr>
        <w:t xml:space="preserve">, </w:t>
      </w:r>
      <w:r>
        <w:rPr>
          <w:rFonts w:ascii="Calibri" w:hAnsi="Calibri" w:cs="Calibri"/>
          <w:sz w:val="20"/>
          <w:szCs w:val="20"/>
        </w:rPr>
        <w:t>and recorded</w:t>
      </w:r>
      <w:r w:rsidR="00C2391D">
        <w:rPr>
          <w:rFonts w:ascii="Calibri" w:hAnsi="Calibri" w:cs="Calibri"/>
          <w:sz w:val="20"/>
          <w:szCs w:val="20"/>
        </w:rPr>
        <w:t>,</w:t>
      </w:r>
      <w:r>
        <w:rPr>
          <w:rFonts w:ascii="Calibri" w:hAnsi="Calibri" w:cs="Calibri"/>
          <w:sz w:val="20"/>
          <w:szCs w:val="20"/>
        </w:rPr>
        <w:t xml:space="preserve"> </w:t>
      </w:r>
      <w:r w:rsidR="00CF4C61">
        <w:rPr>
          <w:rFonts w:ascii="Calibri" w:hAnsi="Calibri" w:cs="Calibri"/>
          <w:sz w:val="20"/>
          <w:szCs w:val="20"/>
        </w:rPr>
        <w:t>at</w:t>
      </w:r>
      <w:r w:rsidR="00E0108B">
        <w:rPr>
          <w:rFonts w:ascii="Calibri" w:hAnsi="Calibri" w:cs="Calibri"/>
          <w:sz w:val="20"/>
          <w:szCs w:val="20"/>
        </w:rPr>
        <w:t xml:space="preserve"> important events.</w:t>
      </w:r>
    </w:p>
    <w:tbl>
      <w:tblPr>
        <w:tblW w:w="5000" w:type="pct"/>
        <w:tblLayout w:type="fixed"/>
        <w:tblCellMar>
          <w:left w:w="0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8034"/>
        <w:gridCol w:w="2766"/>
      </w:tblGrid>
      <w:tr w:rsidR="00300698" w:rsidRPr="0040039E" w14:paraId="68ED5560" w14:textId="77777777" w:rsidTr="005C0355">
        <w:trPr>
          <w:trHeight w:val="216"/>
        </w:trPr>
        <w:tc>
          <w:tcPr>
            <w:tcW w:w="6427" w:type="dxa"/>
          </w:tcPr>
          <w:p w14:paraId="51B65B27" w14:textId="77777777" w:rsidR="00300698" w:rsidRPr="0040039E" w:rsidRDefault="0039344C" w:rsidP="008B4A01">
            <w:pPr>
              <w:pStyle w:val="Heading2"/>
              <w:spacing w:before="0"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40039E">
              <w:rPr>
                <w:rFonts w:ascii="Calibri" w:hAnsi="Calibri" w:cs="Calibri"/>
                <w:sz w:val="20"/>
                <w:szCs w:val="20"/>
              </w:rPr>
              <w:t>The American Institute of Aeronautics and Astronautics</w:t>
            </w:r>
          </w:p>
        </w:tc>
        <w:tc>
          <w:tcPr>
            <w:tcW w:w="2213" w:type="dxa"/>
          </w:tcPr>
          <w:p w14:paraId="5BD3D709" w14:textId="77777777" w:rsidR="00300698" w:rsidRPr="0040039E" w:rsidRDefault="0039344C" w:rsidP="008B4A01">
            <w:pPr>
              <w:pStyle w:val="Dates"/>
              <w:spacing w:before="0"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40039E">
              <w:rPr>
                <w:rFonts w:ascii="Calibri" w:hAnsi="Calibri" w:cs="Calibri"/>
                <w:sz w:val="20"/>
                <w:szCs w:val="20"/>
              </w:rPr>
              <w:t xml:space="preserve">Apr 2017 – May 2019 </w:t>
            </w:r>
          </w:p>
        </w:tc>
      </w:tr>
    </w:tbl>
    <w:p w14:paraId="73F12D4C" w14:textId="72DAF5E1" w:rsidR="00300698" w:rsidRPr="0040039E" w:rsidRDefault="003D1782" w:rsidP="008B4A01">
      <w:pPr>
        <w:pStyle w:val="Location"/>
        <w:spacing w:before="0" w:after="0" w:line="240" w:lineRule="auto"/>
        <w:rPr>
          <w:rFonts w:ascii="Calibri" w:hAnsi="Calibri" w:cs="Calibri"/>
          <w:sz w:val="20"/>
          <w:szCs w:val="20"/>
        </w:rPr>
      </w:pPr>
      <w:r w:rsidRPr="0040039E">
        <w:rPr>
          <w:rFonts w:ascii="Calibri" w:hAnsi="Calibri" w:cs="Calibri"/>
          <w:sz w:val="20"/>
          <w:szCs w:val="20"/>
        </w:rPr>
        <w:t>Theoretical Analysis Team Lead</w:t>
      </w:r>
    </w:p>
    <w:p w14:paraId="0663AC42" w14:textId="77777777" w:rsidR="00300698" w:rsidRPr="0040039E" w:rsidRDefault="003A7BB6" w:rsidP="008B4A01">
      <w:pPr>
        <w:pStyle w:val="ListParagraph"/>
        <w:spacing w:before="0" w:after="0" w:line="240" w:lineRule="auto"/>
        <w:rPr>
          <w:rFonts w:ascii="Calibri" w:hAnsi="Calibri" w:cs="Calibri"/>
          <w:sz w:val="20"/>
          <w:szCs w:val="20"/>
        </w:rPr>
      </w:pPr>
      <w:r w:rsidRPr="0040039E">
        <w:rPr>
          <w:rFonts w:ascii="Calibri" w:hAnsi="Calibri" w:cs="Calibri"/>
          <w:sz w:val="20"/>
          <w:szCs w:val="20"/>
        </w:rPr>
        <w:t>Provide an analysis of how a pulsejet’s efficiency is affected by volcanic ash.</w:t>
      </w:r>
    </w:p>
    <w:p w14:paraId="38D405F7" w14:textId="77777777" w:rsidR="003A7BB6" w:rsidRPr="0040039E" w:rsidRDefault="003A7BB6" w:rsidP="008B4A01">
      <w:pPr>
        <w:pStyle w:val="ListParagraph"/>
        <w:spacing w:before="0" w:after="0" w:line="240" w:lineRule="auto"/>
        <w:rPr>
          <w:rFonts w:ascii="Calibri" w:hAnsi="Calibri" w:cs="Calibri"/>
          <w:sz w:val="20"/>
          <w:szCs w:val="20"/>
        </w:rPr>
      </w:pPr>
      <w:r w:rsidRPr="0040039E">
        <w:rPr>
          <w:rFonts w:ascii="Calibri" w:hAnsi="Calibri" w:cs="Calibri"/>
          <w:sz w:val="20"/>
          <w:szCs w:val="20"/>
        </w:rPr>
        <w:t>Used efficiency equation to relate theoretical, and experimental, thrust and heat values.</w:t>
      </w:r>
    </w:p>
    <w:tbl>
      <w:tblPr>
        <w:tblW w:w="5000" w:type="pct"/>
        <w:tblLayout w:type="fixed"/>
        <w:tblLook w:val="0600" w:firstRow="0" w:lastRow="0" w:firstColumn="0" w:lastColumn="0" w:noHBand="1" w:noVBand="1"/>
        <w:tblDescription w:val="Layout table"/>
      </w:tblPr>
      <w:tblGrid>
        <w:gridCol w:w="8106"/>
        <w:gridCol w:w="2694"/>
      </w:tblGrid>
      <w:tr w:rsidR="00300698" w:rsidRPr="0040039E" w14:paraId="4877D85E" w14:textId="77777777" w:rsidTr="005C0355">
        <w:trPr>
          <w:trHeight w:val="216"/>
        </w:trPr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115" w:type="dxa"/>
            </w:tcMar>
          </w:tcPr>
          <w:p w14:paraId="38F5B218" w14:textId="77777777" w:rsidR="00300698" w:rsidRPr="0040039E" w:rsidRDefault="00D037BF" w:rsidP="008B4A01">
            <w:pPr>
              <w:pStyle w:val="Heading2"/>
              <w:spacing w:before="0"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40039E">
              <w:rPr>
                <w:rFonts w:ascii="Calibri" w:hAnsi="Calibri" w:cs="Calibri"/>
                <w:sz w:val="20"/>
                <w:szCs w:val="20"/>
              </w:rPr>
              <w:t>Engineering Service Learning</w:t>
            </w:r>
          </w:p>
        </w:tc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</w:tcPr>
          <w:p w14:paraId="44BE02A2" w14:textId="77777777" w:rsidR="00300698" w:rsidRPr="0040039E" w:rsidRDefault="003A7BB6" w:rsidP="008B4A01">
            <w:pPr>
              <w:pStyle w:val="Dates"/>
              <w:spacing w:before="0"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40039E">
              <w:rPr>
                <w:rFonts w:ascii="Calibri" w:hAnsi="Calibri" w:cs="Calibri"/>
                <w:sz w:val="20"/>
                <w:szCs w:val="20"/>
              </w:rPr>
              <w:t>Jan 2018 – May 2018</w:t>
            </w:r>
          </w:p>
        </w:tc>
      </w:tr>
    </w:tbl>
    <w:p w14:paraId="38B46DFC" w14:textId="0175A10C" w:rsidR="00300698" w:rsidRPr="0040039E" w:rsidRDefault="003D1782" w:rsidP="008B4A01">
      <w:pPr>
        <w:pStyle w:val="Location"/>
        <w:spacing w:before="0" w:after="0" w:line="240" w:lineRule="auto"/>
        <w:rPr>
          <w:rFonts w:ascii="Calibri" w:hAnsi="Calibri" w:cs="Calibri"/>
          <w:i w:val="0"/>
          <w:sz w:val="20"/>
          <w:szCs w:val="20"/>
        </w:rPr>
      </w:pPr>
      <w:r w:rsidRPr="0040039E">
        <w:rPr>
          <w:rFonts w:ascii="Calibri" w:hAnsi="Calibri" w:cs="Calibri"/>
          <w:sz w:val="20"/>
          <w:szCs w:val="20"/>
        </w:rPr>
        <w:t>Qualitative Team Member</w:t>
      </w:r>
    </w:p>
    <w:p w14:paraId="7CEC1C3C" w14:textId="77777777" w:rsidR="00300698" w:rsidRPr="0040039E" w:rsidRDefault="003A7BB6" w:rsidP="008B4A01">
      <w:pPr>
        <w:pStyle w:val="ListParagraph"/>
        <w:spacing w:before="0" w:after="0" w:line="240" w:lineRule="auto"/>
        <w:rPr>
          <w:rFonts w:ascii="Calibri" w:hAnsi="Calibri" w:cs="Calibri"/>
          <w:sz w:val="20"/>
          <w:szCs w:val="20"/>
        </w:rPr>
      </w:pPr>
      <w:r w:rsidRPr="0040039E">
        <w:rPr>
          <w:rFonts w:ascii="Calibri" w:hAnsi="Calibri" w:cs="Calibri"/>
          <w:sz w:val="20"/>
          <w:szCs w:val="20"/>
        </w:rPr>
        <w:t>Collected user data through observation and Qualtrics software to implement a better user interface.</w:t>
      </w:r>
    </w:p>
    <w:p w14:paraId="090412C6" w14:textId="77777777" w:rsidR="003A7BB6" w:rsidRPr="0040039E" w:rsidRDefault="003A7BB6" w:rsidP="008B4A01">
      <w:pPr>
        <w:pStyle w:val="ListParagraph"/>
        <w:spacing w:before="0" w:after="0" w:line="240" w:lineRule="auto"/>
        <w:rPr>
          <w:rFonts w:ascii="Calibri" w:hAnsi="Calibri" w:cs="Calibri"/>
          <w:sz w:val="20"/>
          <w:szCs w:val="20"/>
        </w:rPr>
      </w:pPr>
      <w:r w:rsidRPr="0040039E">
        <w:rPr>
          <w:rFonts w:ascii="Calibri" w:hAnsi="Calibri" w:cs="Calibri"/>
          <w:sz w:val="20"/>
          <w:szCs w:val="20"/>
        </w:rPr>
        <w:t>Collaborated in writing Preliminary Design Review and Final Design Review.</w:t>
      </w:r>
    </w:p>
    <w:tbl>
      <w:tblPr>
        <w:tblW w:w="5000" w:type="pct"/>
        <w:tblLayout w:type="fixed"/>
        <w:tblLook w:val="0600" w:firstRow="0" w:lastRow="0" w:firstColumn="0" w:lastColumn="0" w:noHBand="1" w:noVBand="1"/>
        <w:tblDescription w:val="Layout table"/>
      </w:tblPr>
      <w:tblGrid>
        <w:gridCol w:w="8106"/>
        <w:gridCol w:w="2694"/>
      </w:tblGrid>
      <w:tr w:rsidR="00D037BF" w:rsidRPr="0040039E" w14:paraId="51EF58A2" w14:textId="77777777" w:rsidTr="00FE3E86">
        <w:trPr>
          <w:trHeight w:val="216"/>
        </w:trPr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115" w:type="dxa"/>
            </w:tcMar>
          </w:tcPr>
          <w:p w14:paraId="7C50FBD6" w14:textId="77777777" w:rsidR="00D037BF" w:rsidRPr="0040039E" w:rsidRDefault="00D037BF" w:rsidP="008B4A01">
            <w:pPr>
              <w:pStyle w:val="Heading2"/>
              <w:spacing w:before="0"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40039E">
              <w:rPr>
                <w:rFonts w:ascii="Calibri" w:hAnsi="Calibri" w:cs="Calibri"/>
                <w:sz w:val="20"/>
                <w:szCs w:val="20"/>
              </w:rPr>
              <w:t>Society of Hispanic Professional Engineers</w:t>
            </w:r>
          </w:p>
        </w:tc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</w:tcPr>
          <w:p w14:paraId="49DA2CA3" w14:textId="77777777" w:rsidR="00D037BF" w:rsidRPr="0040039E" w:rsidRDefault="00D037BF" w:rsidP="008B4A01">
            <w:pPr>
              <w:pStyle w:val="Dates"/>
              <w:spacing w:before="0"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40039E">
              <w:rPr>
                <w:rFonts w:ascii="Calibri" w:hAnsi="Calibri" w:cs="Calibri"/>
                <w:sz w:val="20"/>
                <w:szCs w:val="20"/>
              </w:rPr>
              <w:t>Aug 2015 – Dec 2016</w:t>
            </w:r>
          </w:p>
        </w:tc>
      </w:tr>
    </w:tbl>
    <w:p w14:paraId="66281C83" w14:textId="0CFD8F4D" w:rsidR="00D037BF" w:rsidRPr="0040039E" w:rsidRDefault="003D1782" w:rsidP="008B4A01">
      <w:pPr>
        <w:pStyle w:val="Location"/>
        <w:spacing w:before="0" w:after="0" w:line="240" w:lineRule="auto"/>
        <w:rPr>
          <w:rFonts w:ascii="Calibri" w:hAnsi="Calibri" w:cs="Calibri"/>
          <w:i w:val="0"/>
          <w:sz w:val="20"/>
          <w:szCs w:val="20"/>
        </w:rPr>
      </w:pPr>
      <w:r w:rsidRPr="0040039E">
        <w:rPr>
          <w:rFonts w:ascii="Calibri" w:hAnsi="Calibri" w:cs="Calibri"/>
          <w:sz w:val="20"/>
          <w:szCs w:val="20"/>
        </w:rPr>
        <w:t>Active Member</w:t>
      </w:r>
    </w:p>
    <w:p w14:paraId="2BDAA961" w14:textId="7A99A3E5" w:rsidR="00D037BF" w:rsidRDefault="003D1782" w:rsidP="008B4A01">
      <w:pPr>
        <w:pStyle w:val="ListParagraph"/>
        <w:spacing w:before="0" w:after="0" w:line="240" w:lineRule="auto"/>
        <w:rPr>
          <w:rFonts w:ascii="Calibri" w:hAnsi="Calibri" w:cs="Calibri"/>
          <w:sz w:val="20"/>
          <w:szCs w:val="20"/>
        </w:rPr>
      </w:pPr>
      <w:r w:rsidRPr="0040039E">
        <w:rPr>
          <w:rFonts w:ascii="Calibri" w:hAnsi="Calibri" w:cs="Calibri"/>
          <w:sz w:val="20"/>
          <w:szCs w:val="20"/>
        </w:rPr>
        <w:t>Used my personal experience to promote STEM and guide eight high school students in constructing a popsicle-stick bridge.</w:t>
      </w:r>
    </w:p>
    <w:p w14:paraId="09AD2236" w14:textId="77777777" w:rsidR="008B4A01" w:rsidRPr="008B4A01" w:rsidRDefault="008B4A01" w:rsidP="008B4A01">
      <w:pPr>
        <w:spacing w:before="0" w:after="0" w:line="240" w:lineRule="auto"/>
        <w:rPr>
          <w:rFonts w:ascii="Calibri" w:hAnsi="Calibri" w:cs="Calibri"/>
          <w:sz w:val="20"/>
          <w:szCs w:val="20"/>
        </w:rPr>
      </w:pPr>
    </w:p>
    <w:p w14:paraId="24BB5B93" w14:textId="5BE19FDA" w:rsidR="006B0166" w:rsidRPr="0040039E" w:rsidRDefault="006B0166" w:rsidP="008B4A01">
      <w:pPr>
        <w:pStyle w:val="Heading1"/>
        <w:spacing w:before="0" w:after="0" w:line="240" w:lineRule="auto"/>
        <w:rPr>
          <w:rFonts w:ascii="Calibri" w:hAnsi="Calibri" w:cs="Calibri"/>
          <w:b/>
          <w:bCs/>
          <w:color w:val="683FDD"/>
          <w:sz w:val="20"/>
          <w:szCs w:val="20"/>
        </w:rPr>
      </w:pPr>
      <w:r w:rsidRPr="0040039E">
        <w:rPr>
          <w:rFonts w:ascii="Calibri" w:hAnsi="Calibri" w:cs="Calibri"/>
          <w:b/>
          <w:bCs/>
          <w:color w:val="683FDD"/>
          <w:sz w:val="20"/>
          <w:szCs w:val="20"/>
        </w:rPr>
        <w:t>Skills and Qualification</w:t>
      </w:r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5706"/>
        <w:gridCol w:w="5179"/>
      </w:tblGrid>
      <w:tr w:rsidR="000A43FC" w14:paraId="6EEF276A" w14:textId="77777777" w:rsidTr="00565DF3">
        <w:trPr>
          <w:trHeight w:val="1854"/>
        </w:trPr>
        <w:tc>
          <w:tcPr>
            <w:tcW w:w="5706" w:type="dxa"/>
            <w:tcBorders>
              <w:top w:val="nil"/>
              <w:left w:val="nil"/>
              <w:bottom w:val="nil"/>
              <w:right w:val="nil"/>
            </w:tcBorders>
          </w:tcPr>
          <w:p w14:paraId="543D4684" w14:textId="77777777" w:rsidR="000A43FC" w:rsidRPr="0040039E" w:rsidRDefault="00C038C3" w:rsidP="000A43FC">
            <w:pPr>
              <w:pStyle w:val="Heading2"/>
              <w:spacing w:before="0" w:after="0" w:line="240" w:lineRule="auto"/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alias w:val="Software:"/>
                <w:tag w:val="Software:"/>
                <w:id w:val="-169031688"/>
                <w:placeholder>
                  <w:docPart w:val="CF66236EDEB34CAC9514D39A5982F361"/>
                </w:placeholder>
                <w:temporary/>
                <w:showingPlcHdr/>
                <w15:appearance w15:val="hidden"/>
              </w:sdtPr>
              <w:sdtEndPr/>
              <w:sdtContent>
                <w:r w:rsidR="000A43FC" w:rsidRPr="0040039E">
                  <w:rPr>
                    <w:rFonts w:ascii="Calibri" w:hAnsi="Calibri" w:cs="Calibri"/>
                    <w:sz w:val="20"/>
                    <w:szCs w:val="20"/>
                  </w:rPr>
                  <w:t>Software</w:t>
                </w:r>
              </w:sdtContent>
            </w:sdt>
          </w:p>
          <w:p w14:paraId="4DC7236C" w14:textId="77777777" w:rsidR="000A43FC" w:rsidRDefault="000A43FC" w:rsidP="000A43FC">
            <w:pPr>
              <w:pStyle w:val="ListParagraph"/>
              <w:spacing w:before="0" w:after="0" w:line="240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MATLAB – Proficient</w:t>
            </w:r>
          </w:p>
          <w:p w14:paraId="6BA6CE88" w14:textId="77777777" w:rsidR="000A43FC" w:rsidRPr="0040039E" w:rsidRDefault="000A43FC" w:rsidP="000A43FC">
            <w:pPr>
              <w:pStyle w:val="ListParagraph"/>
              <w:spacing w:before="0" w:after="0" w:line="240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Simulink – Proficient </w:t>
            </w:r>
          </w:p>
          <w:p w14:paraId="794E319C" w14:textId="77777777" w:rsidR="000A43FC" w:rsidRDefault="000A43FC" w:rsidP="000A43FC">
            <w:pPr>
              <w:pStyle w:val="ListParagraph"/>
              <w:spacing w:before="0" w:after="0" w:line="240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SolidWorks – Proficient</w:t>
            </w:r>
          </w:p>
          <w:p w14:paraId="7660F3E3" w14:textId="77777777" w:rsidR="000973FC" w:rsidRDefault="000A43FC" w:rsidP="000973FC">
            <w:pPr>
              <w:pStyle w:val="ListParagraph"/>
              <w:spacing w:before="0" w:after="0" w:line="240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Fusion 360 – Proficient </w:t>
            </w:r>
          </w:p>
          <w:p w14:paraId="47D237C4" w14:textId="721E7CF9" w:rsidR="000A43FC" w:rsidRPr="000973FC" w:rsidRDefault="000973FC" w:rsidP="000973FC">
            <w:pPr>
              <w:pStyle w:val="ListParagraph"/>
              <w:spacing w:before="0" w:after="0" w:line="240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Microsoft Tools - Proficient</w:t>
            </w:r>
          </w:p>
          <w:p w14:paraId="66B22B0C" w14:textId="3CBFB1FA" w:rsidR="000A43FC" w:rsidRDefault="000A43FC" w:rsidP="000A43FC">
            <w:pPr>
              <w:pStyle w:val="ListParagraph"/>
              <w:spacing w:before="0" w:after="0" w:line="240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COMSOL – </w:t>
            </w:r>
            <w:r w:rsidR="002E4362">
              <w:rPr>
                <w:rFonts w:ascii="Calibri" w:hAnsi="Calibri" w:cs="Calibri"/>
                <w:sz w:val="20"/>
                <w:szCs w:val="20"/>
              </w:rPr>
              <w:t>Beginner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5B28C234" w14:textId="489D3E07" w:rsidR="000A43FC" w:rsidRPr="000A43FC" w:rsidRDefault="000A43FC" w:rsidP="002E4362">
            <w:pPr>
              <w:pStyle w:val="ListParagraph"/>
              <w:numPr>
                <w:ilvl w:val="0"/>
                <w:numId w:val="0"/>
              </w:numPr>
              <w:spacing w:before="0" w:after="0" w:line="240" w:lineRule="auto"/>
              <w:ind w:left="792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179" w:type="dxa"/>
            <w:tcBorders>
              <w:top w:val="nil"/>
              <w:left w:val="nil"/>
              <w:bottom w:val="nil"/>
              <w:right w:val="nil"/>
            </w:tcBorders>
          </w:tcPr>
          <w:p w14:paraId="6356B37C" w14:textId="60462F77" w:rsidR="000A43FC" w:rsidRPr="0040039E" w:rsidRDefault="000A43FC" w:rsidP="000A43FC">
            <w:pPr>
              <w:pStyle w:val="Heading2"/>
              <w:spacing w:before="0" w:after="0" w:line="240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OS Experience</w:t>
            </w:r>
          </w:p>
          <w:p w14:paraId="10308E3E" w14:textId="1537D88B" w:rsidR="000A43FC" w:rsidRDefault="000A43FC" w:rsidP="000A43FC">
            <w:pPr>
              <w:pStyle w:val="ListParagraph"/>
              <w:spacing w:before="0" w:after="0" w:line="240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Windows</w:t>
            </w:r>
          </w:p>
          <w:p w14:paraId="1A7AF748" w14:textId="156DD1EA" w:rsidR="000A43FC" w:rsidRDefault="000A43FC" w:rsidP="000A43FC">
            <w:pPr>
              <w:pStyle w:val="ListParagraph"/>
              <w:spacing w:before="0" w:after="0" w:line="240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Ubuntu 18.04</w:t>
            </w:r>
          </w:p>
          <w:p w14:paraId="311AC604" w14:textId="77777777" w:rsidR="000A43FC" w:rsidRPr="000A43FC" w:rsidRDefault="000A43FC" w:rsidP="000A43FC">
            <w:pPr>
              <w:spacing w:before="0"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  <w:p w14:paraId="3BD3FC64" w14:textId="77777777" w:rsidR="000A43FC" w:rsidRPr="0040039E" w:rsidRDefault="000A43FC" w:rsidP="000A43FC">
            <w:pPr>
              <w:pStyle w:val="Heading2"/>
              <w:spacing w:before="0"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40039E">
              <w:rPr>
                <w:rFonts w:ascii="Calibri" w:hAnsi="Calibri" w:cs="Calibri"/>
                <w:sz w:val="20"/>
                <w:szCs w:val="20"/>
              </w:rPr>
              <w:t>Foreign Language</w:t>
            </w:r>
          </w:p>
          <w:p w14:paraId="4E8668C3" w14:textId="0252A94F" w:rsidR="000A43FC" w:rsidRPr="0040039E" w:rsidRDefault="000A43FC" w:rsidP="000A43FC">
            <w:pPr>
              <w:pStyle w:val="ListParagraph"/>
              <w:spacing w:before="0" w:after="0" w:line="240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Spanish</w:t>
            </w:r>
            <w:r w:rsidR="00FD0CE3">
              <w:rPr>
                <w:rFonts w:ascii="Calibri" w:hAnsi="Calibri" w:cs="Calibri"/>
                <w:sz w:val="20"/>
                <w:szCs w:val="20"/>
              </w:rPr>
              <w:t xml:space="preserve"> – Fluent </w:t>
            </w:r>
          </w:p>
          <w:p w14:paraId="45AF3E20" w14:textId="33E50CF6" w:rsidR="000A43FC" w:rsidRPr="000A43FC" w:rsidRDefault="000A43FC" w:rsidP="000A43FC"/>
        </w:tc>
      </w:tr>
    </w:tbl>
    <w:p w14:paraId="75F1A17F" w14:textId="62287DD8" w:rsidR="00E0108B" w:rsidRPr="000A43FC" w:rsidRDefault="00E0108B" w:rsidP="00565DF3">
      <w:pPr>
        <w:spacing w:before="0" w:after="0" w:line="240" w:lineRule="auto"/>
        <w:rPr>
          <w:rFonts w:ascii="Calibri" w:hAnsi="Calibri" w:cs="Calibri"/>
          <w:sz w:val="20"/>
          <w:szCs w:val="20"/>
        </w:rPr>
      </w:pPr>
    </w:p>
    <w:sectPr w:rsidR="00E0108B" w:rsidRPr="000A43FC" w:rsidSect="006B016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BC10F8" w14:textId="77777777" w:rsidR="00C038C3" w:rsidRDefault="00C038C3" w:rsidP="00580C51">
      <w:pPr>
        <w:spacing w:before="0" w:after="0" w:line="240" w:lineRule="auto"/>
      </w:pPr>
      <w:r>
        <w:separator/>
      </w:r>
    </w:p>
  </w:endnote>
  <w:endnote w:type="continuationSeparator" w:id="0">
    <w:p w14:paraId="125D4877" w14:textId="77777777" w:rsidR="00C038C3" w:rsidRDefault="00C038C3" w:rsidP="00580C5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B31D00" w14:textId="77777777" w:rsidR="00C038C3" w:rsidRDefault="00C038C3" w:rsidP="00580C51">
      <w:pPr>
        <w:spacing w:before="0" w:after="0" w:line="240" w:lineRule="auto"/>
      </w:pPr>
      <w:r>
        <w:separator/>
      </w:r>
    </w:p>
  </w:footnote>
  <w:footnote w:type="continuationSeparator" w:id="0">
    <w:p w14:paraId="38F5A2CD" w14:textId="77777777" w:rsidR="00C038C3" w:rsidRDefault="00C038C3" w:rsidP="00580C51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88328AA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7C604A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198AB6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4842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690D5C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056EEC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89A7D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EAE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76DC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2D486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2543B9"/>
    <w:multiLevelType w:val="hybridMultilevel"/>
    <w:tmpl w:val="B4E41328"/>
    <w:lvl w:ilvl="0" w:tplc="6DF2384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15AB6A4E"/>
    <w:multiLevelType w:val="hybridMultilevel"/>
    <w:tmpl w:val="DC14A70E"/>
    <w:lvl w:ilvl="0" w:tplc="6DF2384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1EAB4CC5"/>
    <w:multiLevelType w:val="hybridMultilevel"/>
    <w:tmpl w:val="E33C12EA"/>
    <w:lvl w:ilvl="0" w:tplc="10E69C7A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4416E5"/>
    <w:multiLevelType w:val="hybridMultilevel"/>
    <w:tmpl w:val="22BCDA6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C470D08"/>
    <w:multiLevelType w:val="hybridMultilevel"/>
    <w:tmpl w:val="601C8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2B5DD0"/>
    <w:multiLevelType w:val="hybridMultilevel"/>
    <w:tmpl w:val="6EE8404C"/>
    <w:lvl w:ilvl="0" w:tplc="204EB21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7FC41068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B75600"/>
    <w:multiLevelType w:val="singleLevel"/>
    <w:tmpl w:val="EBBC44FA"/>
    <w:lvl w:ilvl="0">
      <w:start w:val="1"/>
      <w:numFmt w:val="bulle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17" w15:restartNumberingAfterBreak="0">
    <w:nsid w:val="7714190B"/>
    <w:multiLevelType w:val="hybridMultilevel"/>
    <w:tmpl w:val="DFDED554"/>
    <w:lvl w:ilvl="0" w:tplc="8BAA88BE">
      <w:start w:val="1"/>
      <w:numFmt w:val="bullet"/>
      <w:lvlText w:val=""/>
      <w:lvlJc w:val="left"/>
      <w:pPr>
        <w:tabs>
          <w:tab w:val="num" w:pos="864"/>
        </w:tabs>
        <w:ind w:left="864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cs="Times New Roman" w:hint="default"/>
      </w:rPr>
    </w:lvl>
  </w:abstractNum>
  <w:abstractNum w:abstractNumId="18" w15:restartNumberingAfterBreak="0">
    <w:nsid w:val="7CDE2B48"/>
    <w:multiLevelType w:val="hybridMultilevel"/>
    <w:tmpl w:val="33BAB884"/>
    <w:lvl w:ilvl="0" w:tplc="2014ED5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642692"/>
    <w:multiLevelType w:val="hybridMultilevel"/>
    <w:tmpl w:val="E8FEE684"/>
    <w:lvl w:ilvl="0" w:tplc="40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3"/>
  </w:num>
  <w:num w:numId="3">
    <w:abstractNumId w:val="10"/>
  </w:num>
  <w:num w:numId="4">
    <w:abstractNumId w:val="11"/>
  </w:num>
  <w:num w:numId="5">
    <w:abstractNumId w:val="12"/>
  </w:num>
  <w:num w:numId="6">
    <w:abstractNumId w:val="16"/>
  </w:num>
  <w:num w:numId="7">
    <w:abstractNumId w:val="15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8"/>
  </w:num>
  <w:num w:numId="19">
    <w:abstractNumId w:val="19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attachedTemplate r:id="rId1"/>
  <w:stylePaneFormatFilter w:val="7C24" w:allStyles="0" w:customStyles="0" w:latentStyles="1" w:stylesInUse="0" w:headingStyles="1" w:numberingStyles="0" w:tableStyles="0" w:directFormattingOnRuns="0" w:directFormattingOnParagraphs="0" w:directFormattingOnNumbering="1" w:directFormattingOnTables="1" w:clearFormatting="1" w:top3HeadingStyles="1" w:visibleStyles="1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166"/>
    <w:rsid w:val="000022EB"/>
    <w:rsid w:val="000214BD"/>
    <w:rsid w:val="00033380"/>
    <w:rsid w:val="00034F0A"/>
    <w:rsid w:val="0006276C"/>
    <w:rsid w:val="00064B96"/>
    <w:rsid w:val="000701B2"/>
    <w:rsid w:val="00075E73"/>
    <w:rsid w:val="00081583"/>
    <w:rsid w:val="000973FC"/>
    <w:rsid w:val="000A43FC"/>
    <w:rsid w:val="000B0EE9"/>
    <w:rsid w:val="000D24F7"/>
    <w:rsid w:val="0010077D"/>
    <w:rsid w:val="00116379"/>
    <w:rsid w:val="0013567F"/>
    <w:rsid w:val="00165BAF"/>
    <w:rsid w:val="00177AA8"/>
    <w:rsid w:val="001B4B27"/>
    <w:rsid w:val="00241845"/>
    <w:rsid w:val="00247B03"/>
    <w:rsid w:val="0025418C"/>
    <w:rsid w:val="00264F92"/>
    <w:rsid w:val="002911C8"/>
    <w:rsid w:val="002A0B18"/>
    <w:rsid w:val="002A230E"/>
    <w:rsid w:val="002E4362"/>
    <w:rsid w:val="00300698"/>
    <w:rsid w:val="00301257"/>
    <w:rsid w:val="00306C2A"/>
    <w:rsid w:val="00323AAA"/>
    <w:rsid w:val="00361AFB"/>
    <w:rsid w:val="003626D2"/>
    <w:rsid w:val="00374E86"/>
    <w:rsid w:val="00375877"/>
    <w:rsid w:val="0039344C"/>
    <w:rsid w:val="003A7BB6"/>
    <w:rsid w:val="003D1782"/>
    <w:rsid w:val="003F5303"/>
    <w:rsid w:val="0040039E"/>
    <w:rsid w:val="0041118B"/>
    <w:rsid w:val="00413557"/>
    <w:rsid w:val="004D6619"/>
    <w:rsid w:val="00515A13"/>
    <w:rsid w:val="00557584"/>
    <w:rsid w:val="00565DF3"/>
    <w:rsid w:val="00580C51"/>
    <w:rsid w:val="00594C72"/>
    <w:rsid w:val="005C0355"/>
    <w:rsid w:val="005C5D33"/>
    <w:rsid w:val="005F7824"/>
    <w:rsid w:val="006962EF"/>
    <w:rsid w:val="006B0166"/>
    <w:rsid w:val="006E2432"/>
    <w:rsid w:val="007001D6"/>
    <w:rsid w:val="00723045"/>
    <w:rsid w:val="00790D50"/>
    <w:rsid w:val="007A2F12"/>
    <w:rsid w:val="007C5B9E"/>
    <w:rsid w:val="007D1ED3"/>
    <w:rsid w:val="007D5AB6"/>
    <w:rsid w:val="007E10DB"/>
    <w:rsid w:val="008639EB"/>
    <w:rsid w:val="00866CF9"/>
    <w:rsid w:val="008B4A01"/>
    <w:rsid w:val="008E18D5"/>
    <w:rsid w:val="008E41CD"/>
    <w:rsid w:val="0090731C"/>
    <w:rsid w:val="00907793"/>
    <w:rsid w:val="009077DC"/>
    <w:rsid w:val="00942976"/>
    <w:rsid w:val="009548CA"/>
    <w:rsid w:val="00987217"/>
    <w:rsid w:val="00A07D6A"/>
    <w:rsid w:val="00A1387A"/>
    <w:rsid w:val="00A16C39"/>
    <w:rsid w:val="00A84E65"/>
    <w:rsid w:val="00AA1ACB"/>
    <w:rsid w:val="00AC26FD"/>
    <w:rsid w:val="00AF0D04"/>
    <w:rsid w:val="00AF1168"/>
    <w:rsid w:val="00AF671F"/>
    <w:rsid w:val="00B54803"/>
    <w:rsid w:val="00B97A1E"/>
    <w:rsid w:val="00BB2B3D"/>
    <w:rsid w:val="00BC249D"/>
    <w:rsid w:val="00BF12B4"/>
    <w:rsid w:val="00C038C3"/>
    <w:rsid w:val="00C069B4"/>
    <w:rsid w:val="00C2391D"/>
    <w:rsid w:val="00C302EE"/>
    <w:rsid w:val="00C55F0B"/>
    <w:rsid w:val="00C57C87"/>
    <w:rsid w:val="00CA1592"/>
    <w:rsid w:val="00CD021B"/>
    <w:rsid w:val="00CD22BE"/>
    <w:rsid w:val="00CF4C61"/>
    <w:rsid w:val="00D037BF"/>
    <w:rsid w:val="00D3324E"/>
    <w:rsid w:val="00D449BA"/>
    <w:rsid w:val="00D4662D"/>
    <w:rsid w:val="00D720EA"/>
    <w:rsid w:val="00D724C2"/>
    <w:rsid w:val="00D97489"/>
    <w:rsid w:val="00DE7766"/>
    <w:rsid w:val="00E0108B"/>
    <w:rsid w:val="00E33FCE"/>
    <w:rsid w:val="00E64C2A"/>
    <w:rsid w:val="00E85ACE"/>
    <w:rsid w:val="00E9108F"/>
    <w:rsid w:val="00F11905"/>
    <w:rsid w:val="00F510D1"/>
    <w:rsid w:val="00F86DED"/>
    <w:rsid w:val="00FD0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359A613"/>
  <w15:docId w15:val="{C0885C4C-760D-4138-BF09-86F67CAAA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/>
    <w:lsdException w:name="heading 4" w:semiHidden="1" w:unhideWhenUsed="1" w:qFormat="1"/>
    <w:lsdException w:name="heading 5" w:semiHidden="1" w:unhideWhenUsed="1" w:qFormat="1"/>
    <w:lsdException w:name="heading 6" w:semiHidden="1" w:unhideWhenUsed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64F92"/>
    <w:pPr>
      <w:spacing w:before="40" w:after="40" w:line="276" w:lineRule="auto"/>
    </w:pPr>
    <w:rPr>
      <w:rFonts w:asciiTheme="minorHAnsi" w:hAnsiTheme="minorHAnsi"/>
      <w:spacing w:val="10"/>
      <w:sz w:val="16"/>
      <w:szCs w:val="16"/>
    </w:rPr>
  </w:style>
  <w:style w:type="paragraph" w:styleId="Heading1">
    <w:name w:val="heading 1"/>
    <w:basedOn w:val="Normal"/>
    <w:next w:val="Normal"/>
    <w:uiPriority w:val="9"/>
    <w:qFormat/>
    <w:rsid w:val="000701B2"/>
    <w:pPr>
      <w:pBdr>
        <w:top w:val="single" w:sz="4" w:space="3" w:color="595959" w:themeColor="text1" w:themeTint="A6"/>
        <w:left w:val="single" w:sz="4" w:space="3" w:color="FFFFFF" w:themeColor="background1"/>
        <w:bottom w:val="single" w:sz="4" w:space="4" w:color="595959" w:themeColor="text1" w:themeTint="A6"/>
      </w:pBdr>
      <w:spacing w:before="80" w:after="60"/>
      <w:outlineLvl w:val="0"/>
    </w:pPr>
    <w:rPr>
      <w:rFonts w:asciiTheme="majorHAnsi" w:hAnsiTheme="majorHAnsi"/>
      <w:caps/>
    </w:rPr>
  </w:style>
  <w:style w:type="paragraph" w:styleId="Heading2">
    <w:name w:val="heading 2"/>
    <w:basedOn w:val="Normal"/>
    <w:next w:val="Normal"/>
    <w:uiPriority w:val="9"/>
    <w:unhideWhenUsed/>
    <w:qFormat/>
    <w:rsid w:val="00033380"/>
    <w:pPr>
      <w:spacing w:before="80"/>
      <w:ind w:left="432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rsid w:val="00D9748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B3D"/>
    <w:pPr>
      <w:keepNext/>
      <w:keepLines/>
      <w:spacing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B3D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rsid w:val="00D4662D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B3D"/>
    <w:pPr>
      <w:keepNext/>
      <w:keepLines/>
      <w:spacing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F0A"/>
    <w:pPr>
      <w:keepNext/>
      <w:keepLines/>
      <w:spacing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F0A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DE7766"/>
    <w:rPr>
      <w:rFonts w:cs="Tahoma"/>
    </w:rPr>
  </w:style>
  <w:style w:type="paragraph" w:customStyle="1" w:styleId="ContactInfo">
    <w:name w:val="Contact Info"/>
    <w:basedOn w:val="Normal"/>
    <w:uiPriority w:val="1"/>
    <w:qFormat/>
    <w:rsid w:val="00033380"/>
    <w:pPr>
      <w:spacing w:after="240"/>
      <w:contextualSpacing/>
    </w:pPr>
  </w:style>
  <w:style w:type="paragraph" w:customStyle="1" w:styleId="Dates">
    <w:name w:val="Dates"/>
    <w:basedOn w:val="Normal"/>
    <w:uiPriority w:val="1"/>
    <w:qFormat/>
    <w:rsid w:val="00116379"/>
    <w:pPr>
      <w:spacing w:before="80"/>
      <w:jc w:val="right"/>
    </w:pPr>
  </w:style>
  <w:style w:type="paragraph" w:customStyle="1" w:styleId="Location">
    <w:name w:val="Location"/>
    <w:basedOn w:val="Normal"/>
    <w:link w:val="LocationChar"/>
    <w:uiPriority w:val="1"/>
    <w:unhideWhenUsed/>
    <w:qFormat/>
    <w:rsid w:val="00300698"/>
    <w:pPr>
      <w:ind w:left="432"/>
    </w:pPr>
    <w:rPr>
      <w:i/>
    </w:rPr>
  </w:style>
  <w:style w:type="character" w:customStyle="1" w:styleId="LocationChar">
    <w:name w:val="Location Char"/>
    <w:basedOn w:val="DefaultParagraphFont"/>
    <w:link w:val="Location"/>
    <w:uiPriority w:val="1"/>
    <w:rsid w:val="00264F92"/>
    <w:rPr>
      <w:rFonts w:asciiTheme="minorHAnsi" w:hAnsiTheme="minorHAnsi"/>
      <w:i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033380"/>
    <w:pPr>
      <w:numPr>
        <w:numId w:val="18"/>
      </w:numPr>
      <w:spacing w:after="120"/>
      <w:ind w:left="792"/>
    </w:pPr>
  </w:style>
  <w:style w:type="character" w:styleId="PlaceholderText">
    <w:name w:val="Placeholder Text"/>
    <w:basedOn w:val="DefaultParagraphFont"/>
    <w:uiPriority w:val="99"/>
    <w:semiHidden/>
    <w:rsid w:val="00BB2B3D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unhideWhenUsed/>
    <w:rsid w:val="009077DC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4F92"/>
    <w:rPr>
      <w:rFonts w:asciiTheme="minorHAnsi" w:hAnsiTheme="minorHAnsi"/>
      <w:spacing w:val="10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9077DC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4F92"/>
    <w:rPr>
      <w:rFonts w:asciiTheme="minorHAnsi" w:hAnsiTheme="minorHAnsi"/>
      <w:spacing w:val="10"/>
      <w:sz w:val="16"/>
      <w:szCs w:val="16"/>
    </w:rPr>
  </w:style>
  <w:style w:type="table" w:styleId="TableGrid">
    <w:name w:val="Table Grid"/>
    <w:basedOn w:val="TableNormal"/>
    <w:rsid w:val="000333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lockText">
    <w:name w:val="Block Text"/>
    <w:basedOn w:val="Normal"/>
    <w:semiHidden/>
    <w:unhideWhenUsed/>
    <w:rsid w:val="00BB2B3D"/>
    <w:pPr>
      <w:pBdr>
        <w:top w:val="single" w:sz="2" w:space="10" w:color="365F91" w:themeColor="accent1" w:themeShade="BF" w:shadow="1"/>
        <w:left w:val="single" w:sz="2" w:space="10" w:color="365F91" w:themeColor="accent1" w:themeShade="BF" w:shadow="1"/>
        <w:bottom w:val="single" w:sz="2" w:space="10" w:color="365F91" w:themeColor="accent1" w:themeShade="BF" w:shadow="1"/>
        <w:right w:val="single" w:sz="2" w:space="10" w:color="365F91" w:themeColor="accent1" w:themeShade="BF" w:shadow="1"/>
      </w:pBdr>
      <w:ind w:left="1152" w:right="1152"/>
    </w:pPr>
    <w:rPr>
      <w:rFonts w:eastAsiaTheme="minorEastAsia" w:cstheme="minorBidi"/>
      <w:i/>
      <w:iCs/>
      <w:color w:val="365F9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F92"/>
    <w:rPr>
      <w:rFonts w:asciiTheme="majorHAnsi" w:eastAsiaTheme="majorEastAsia" w:hAnsiTheme="majorHAnsi" w:cstheme="majorBidi"/>
      <w:i/>
      <w:iCs/>
      <w:color w:val="365F91" w:themeColor="accent1" w:themeShade="BF"/>
      <w:spacing w:val="10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F92"/>
    <w:rPr>
      <w:rFonts w:asciiTheme="majorHAnsi" w:eastAsiaTheme="majorEastAsia" w:hAnsiTheme="majorHAnsi" w:cstheme="majorBidi"/>
      <w:color w:val="365F91" w:themeColor="accent1" w:themeShade="BF"/>
      <w:spacing w:val="10"/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F92"/>
    <w:rPr>
      <w:rFonts w:asciiTheme="majorHAnsi" w:eastAsiaTheme="majorEastAsia" w:hAnsiTheme="majorHAnsi" w:cstheme="majorBidi"/>
      <w:i/>
      <w:iCs/>
      <w:color w:val="243F60" w:themeColor="accent1" w:themeShade="7F"/>
      <w:spacing w:val="10"/>
      <w:sz w:val="16"/>
      <w:szCs w:val="16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BB2B3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BB2B3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BB2B3D"/>
    <w:rPr>
      <w:rFonts w:asciiTheme="minorHAnsi" w:hAnsiTheme="minorHAnsi"/>
      <w:i/>
      <w:iCs/>
      <w:color w:val="365F91" w:themeColor="accent1" w:themeShade="BF"/>
      <w:spacing w:val="10"/>
      <w:sz w:val="16"/>
      <w:szCs w:val="16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BB2B3D"/>
    <w:rPr>
      <w:b/>
      <w:bCs/>
      <w:caps w:val="0"/>
      <w:smallCaps/>
      <w:color w:val="365F91" w:themeColor="accent1" w:themeShade="BF"/>
      <w:spacing w:val="5"/>
    </w:rPr>
  </w:style>
  <w:style w:type="character" w:styleId="BookTitle">
    <w:name w:val="Book Title"/>
    <w:basedOn w:val="DefaultParagraphFont"/>
    <w:uiPriority w:val="33"/>
    <w:semiHidden/>
    <w:unhideWhenUsed/>
    <w:qFormat/>
    <w:rsid w:val="00034F0A"/>
    <w:rPr>
      <w:b/>
      <w:bCs/>
      <w:i/>
      <w:iCs/>
      <w:spacing w:val="5"/>
    </w:rPr>
  </w:style>
  <w:style w:type="paragraph" w:styleId="Caption">
    <w:name w:val="caption"/>
    <w:basedOn w:val="Normal"/>
    <w:next w:val="Normal"/>
    <w:semiHidden/>
    <w:unhideWhenUsed/>
    <w:qFormat/>
    <w:rsid w:val="00034F0A"/>
    <w:pPr>
      <w:spacing w:before="0" w:after="200" w:line="240" w:lineRule="auto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semiHidden/>
    <w:unhideWhenUsed/>
    <w:qFormat/>
    <w:rsid w:val="00034F0A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F0A"/>
    <w:rPr>
      <w:rFonts w:asciiTheme="majorHAnsi" w:eastAsiaTheme="majorEastAsia" w:hAnsiTheme="majorHAnsi" w:cstheme="majorBidi"/>
      <w:color w:val="272727" w:themeColor="text1" w:themeTint="D8"/>
      <w:spacing w:val="1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F0A"/>
    <w:rPr>
      <w:rFonts w:asciiTheme="majorHAnsi" w:eastAsiaTheme="majorEastAsia" w:hAnsiTheme="majorHAnsi" w:cstheme="majorBidi"/>
      <w:i/>
      <w:iCs/>
      <w:color w:val="272727" w:themeColor="text1" w:themeTint="D8"/>
      <w:spacing w:val="10"/>
      <w:sz w:val="21"/>
      <w:szCs w:val="21"/>
    </w:rPr>
  </w:style>
  <w:style w:type="paragraph" w:styleId="NoSpacing">
    <w:name w:val="No Spacing"/>
    <w:uiPriority w:val="1"/>
    <w:semiHidden/>
    <w:unhideWhenUsed/>
    <w:qFormat/>
    <w:rsid w:val="00034F0A"/>
    <w:rPr>
      <w:rFonts w:asciiTheme="minorHAnsi" w:hAnsiTheme="minorHAnsi"/>
      <w:spacing w:val="10"/>
      <w:sz w:val="16"/>
      <w:szCs w:val="16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34F0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34F0A"/>
    <w:rPr>
      <w:rFonts w:asciiTheme="minorHAnsi" w:hAnsiTheme="minorHAnsi"/>
      <w:i/>
      <w:iCs/>
      <w:color w:val="404040" w:themeColor="text1" w:themeTint="BF"/>
      <w:spacing w:val="10"/>
      <w:sz w:val="16"/>
      <w:szCs w:val="16"/>
    </w:rPr>
  </w:style>
  <w:style w:type="character" w:styleId="Strong">
    <w:name w:val="Strong"/>
    <w:basedOn w:val="DefaultParagraphFont"/>
    <w:semiHidden/>
    <w:unhideWhenUsed/>
    <w:qFormat/>
    <w:rsid w:val="00034F0A"/>
    <w:rPr>
      <w:b/>
      <w:bCs/>
    </w:rPr>
  </w:style>
  <w:style w:type="paragraph" w:styleId="Subtitle">
    <w:name w:val="Subtitle"/>
    <w:basedOn w:val="Normal"/>
    <w:next w:val="Normal"/>
    <w:link w:val="SubtitleChar"/>
    <w:semiHidden/>
    <w:unhideWhenUsed/>
    <w:qFormat/>
    <w:rsid w:val="00034F0A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semiHidden/>
    <w:rsid w:val="00034F0A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034F0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034F0A"/>
    <w:rPr>
      <w:smallCaps/>
      <w:color w:val="5A5A5A" w:themeColor="text1" w:themeTint="A5"/>
    </w:rPr>
  </w:style>
  <w:style w:type="paragraph" w:styleId="Title">
    <w:name w:val="Title"/>
    <w:basedOn w:val="Normal"/>
    <w:next w:val="Normal"/>
    <w:link w:val="TitleChar"/>
    <w:semiHidden/>
    <w:unhideWhenUsed/>
    <w:qFormat/>
    <w:rsid w:val="00034F0A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semiHidden/>
    <w:rsid w:val="00034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34F0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</w:pBdr>
      <w:spacing w:before="240" w:after="0"/>
      <w:outlineLvl w:val="9"/>
    </w:pPr>
    <w:rPr>
      <w:rFonts w:eastAsiaTheme="majorEastAsia" w:cstheme="majorBidi"/>
      <w:caps w:val="0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nhideWhenUsed/>
    <w:rsid w:val="00594C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4C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richard-domi9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ichard%20Dominguez\AppData\Roaming\Microsoft\Templates\Computer%20programme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6632B063E76E46F1BE956D7970B10A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3C24FD-6B14-4DBB-8E65-F7FC5766DC9C}"/>
      </w:docPartPr>
      <w:docPartBody>
        <w:p w:rsidR="006854BF" w:rsidRDefault="006854BF" w:rsidP="006854BF">
          <w:pPr>
            <w:pStyle w:val="6632B063E76E46F1BE956D7970B10A96"/>
          </w:pPr>
          <w:r>
            <w:t>Education</w:t>
          </w:r>
        </w:p>
      </w:docPartBody>
    </w:docPart>
    <w:docPart>
      <w:docPartPr>
        <w:name w:val="CF66236EDEB34CAC9514D39A5982F3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1382A4-CA24-4F6A-B2EC-4098CC7F8C47}"/>
      </w:docPartPr>
      <w:docPartBody>
        <w:p w:rsidR="008916DF" w:rsidRDefault="00FC4A2E" w:rsidP="00FC4A2E">
          <w:pPr>
            <w:pStyle w:val="CF66236EDEB34CAC9514D39A5982F361"/>
          </w:pPr>
          <w:r>
            <w:t>Software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BF"/>
    <w:rsid w:val="000703D0"/>
    <w:rsid w:val="006854BF"/>
    <w:rsid w:val="00825B96"/>
    <w:rsid w:val="008916DF"/>
    <w:rsid w:val="00B17F97"/>
    <w:rsid w:val="00FC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2A9A36D2BA449BDB51BF42DD2679886">
    <w:name w:val="12A9A36D2BA449BDB51BF42DD2679886"/>
  </w:style>
  <w:style w:type="paragraph" w:customStyle="1" w:styleId="DD1B4472166240BAA75AA654AB65E6F4">
    <w:name w:val="DD1B4472166240BAA75AA654AB65E6F4"/>
  </w:style>
  <w:style w:type="paragraph" w:customStyle="1" w:styleId="AE09EE680E7A44A2B48CD84AE5BB3904">
    <w:name w:val="AE09EE680E7A44A2B48CD84AE5BB3904"/>
  </w:style>
  <w:style w:type="paragraph" w:customStyle="1" w:styleId="0B5E1B39F1824A19B537DABB96362FED">
    <w:name w:val="0B5E1B39F1824A19B537DABB96362FED"/>
  </w:style>
  <w:style w:type="paragraph" w:customStyle="1" w:styleId="1B08EAA119264A919D3DD6B4DDFB2189">
    <w:name w:val="1B08EAA119264A919D3DD6B4DDFB2189"/>
  </w:style>
  <w:style w:type="paragraph" w:customStyle="1" w:styleId="B9F5787867364239A49F43A3C15F64D9">
    <w:name w:val="B9F5787867364239A49F43A3C15F64D9"/>
  </w:style>
  <w:style w:type="paragraph" w:customStyle="1" w:styleId="C2DB89113B47427DAE46E5636CB09269">
    <w:name w:val="C2DB89113B47427DAE46E5636CB09269"/>
  </w:style>
  <w:style w:type="paragraph" w:customStyle="1" w:styleId="A16F2AEAE49549ADB079DCA31BA33657">
    <w:name w:val="A16F2AEAE49549ADB079DCA31BA33657"/>
  </w:style>
  <w:style w:type="paragraph" w:customStyle="1" w:styleId="E1330418063A446AB171C153CE0CA973">
    <w:name w:val="E1330418063A446AB171C153CE0CA973"/>
  </w:style>
  <w:style w:type="paragraph" w:customStyle="1" w:styleId="2878F6E715D14ED6B121E19D10F15EDE">
    <w:name w:val="2878F6E715D14ED6B121E19D10F15EDE"/>
  </w:style>
  <w:style w:type="paragraph" w:customStyle="1" w:styleId="B2BCBCEE69234293ABE6E69F915FF6AE">
    <w:name w:val="B2BCBCEE69234293ABE6E69F915FF6AE"/>
  </w:style>
  <w:style w:type="paragraph" w:customStyle="1" w:styleId="073A5A1901884140A68B31ADE743BBC4">
    <w:name w:val="073A5A1901884140A68B31ADE743BBC4"/>
  </w:style>
  <w:style w:type="paragraph" w:customStyle="1" w:styleId="A6236F1DA77D490891E39A1442101A28">
    <w:name w:val="A6236F1DA77D490891E39A1442101A28"/>
  </w:style>
  <w:style w:type="paragraph" w:customStyle="1" w:styleId="610ECDAA2E9A4750891381BD3D3ED5F6">
    <w:name w:val="610ECDAA2E9A4750891381BD3D3ED5F6"/>
  </w:style>
  <w:style w:type="paragraph" w:customStyle="1" w:styleId="E7E5B2E920C9419093C9D58C8567CCC5">
    <w:name w:val="E7E5B2E920C9419093C9D58C8567CCC5"/>
  </w:style>
  <w:style w:type="paragraph" w:customStyle="1" w:styleId="F455C94528BC45DDB1EFBB118C915279">
    <w:name w:val="F455C94528BC45DDB1EFBB118C915279"/>
  </w:style>
  <w:style w:type="paragraph" w:customStyle="1" w:styleId="613C3C4AEF834EF2AD262C27BD84D0AD">
    <w:name w:val="613C3C4AEF834EF2AD262C27BD84D0AD"/>
  </w:style>
  <w:style w:type="paragraph" w:customStyle="1" w:styleId="6C636AB6843643F39141E5F3544538FA">
    <w:name w:val="6C636AB6843643F39141E5F3544538FA"/>
  </w:style>
  <w:style w:type="paragraph" w:customStyle="1" w:styleId="39CA48806E40429287999663FE8FA767">
    <w:name w:val="39CA48806E40429287999663FE8FA767"/>
  </w:style>
  <w:style w:type="paragraph" w:customStyle="1" w:styleId="8A55387509D248A99DFA01A92E7068CF">
    <w:name w:val="8A55387509D248A99DFA01A92E7068CF"/>
  </w:style>
  <w:style w:type="paragraph" w:customStyle="1" w:styleId="40248EE25F344F8CBF7E28CBCFA0A27A">
    <w:name w:val="40248EE25F344F8CBF7E28CBCFA0A27A"/>
  </w:style>
  <w:style w:type="paragraph" w:customStyle="1" w:styleId="8C61560A31E64F809F587FDAD6865347">
    <w:name w:val="8C61560A31E64F809F587FDAD6865347"/>
  </w:style>
  <w:style w:type="paragraph" w:customStyle="1" w:styleId="98C2C79628E04F7AA152D717264C795D">
    <w:name w:val="98C2C79628E04F7AA152D717264C795D"/>
  </w:style>
  <w:style w:type="paragraph" w:customStyle="1" w:styleId="ACE13EF0C80E4E7BADC9D16EA32D57E4">
    <w:name w:val="ACE13EF0C80E4E7BADC9D16EA32D57E4"/>
  </w:style>
  <w:style w:type="paragraph" w:customStyle="1" w:styleId="006F2BE557604EEE9DE352BAE189BC5F">
    <w:name w:val="006F2BE557604EEE9DE352BAE189BC5F"/>
  </w:style>
  <w:style w:type="paragraph" w:customStyle="1" w:styleId="D500CF12AC144AB3BE1D8FC740EBC7CC">
    <w:name w:val="D500CF12AC144AB3BE1D8FC740EBC7CC"/>
  </w:style>
  <w:style w:type="paragraph" w:customStyle="1" w:styleId="BCB1343562A5462D8A87F5153F968F1C">
    <w:name w:val="BCB1343562A5462D8A87F5153F968F1C"/>
  </w:style>
  <w:style w:type="paragraph" w:customStyle="1" w:styleId="4CF600A6337F4DDEB86868BC7DDE9E5A">
    <w:name w:val="4CF600A6337F4DDEB86868BC7DDE9E5A"/>
  </w:style>
  <w:style w:type="paragraph" w:customStyle="1" w:styleId="AFEA221BBB6E40BF8E21057A5B61AB02">
    <w:name w:val="AFEA221BBB6E40BF8E21057A5B61AB02"/>
  </w:style>
  <w:style w:type="paragraph" w:customStyle="1" w:styleId="6E75CE505950419C95EF7AFD14358349">
    <w:name w:val="6E75CE505950419C95EF7AFD14358349"/>
  </w:style>
  <w:style w:type="paragraph" w:customStyle="1" w:styleId="13514E0763FF46818CB3379AE2BB0A02">
    <w:name w:val="13514E0763FF46818CB3379AE2BB0A02"/>
  </w:style>
  <w:style w:type="paragraph" w:customStyle="1" w:styleId="01F4D19BF57E4809BE4B519ADE7F9AB8">
    <w:name w:val="01F4D19BF57E4809BE4B519ADE7F9AB8"/>
  </w:style>
  <w:style w:type="paragraph" w:customStyle="1" w:styleId="F2016AA7623F44EF8EB084338ADF43E5">
    <w:name w:val="F2016AA7623F44EF8EB084338ADF43E5"/>
  </w:style>
  <w:style w:type="paragraph" w:customStyle="1" w:styleId="1A9094273A8E4B9FBA014613FC3FCE1B">
    <w:name w:val="1A9094273A8E4B9FBA014613FC3FCE1B"/>
  </w:style>
  <w:style w:type="paragraph" w:customStyle="1" w:styleId="9D28AEBBA3634078A0F75DE926D43403">
    <w:name w:val="9D28AEBBA3634078A0F75DE926D43403"/>
  </w:style>
  <w:style w:type="paragraph" w:customStyle="1" w:styleId="CAA1F6B62880458EB8364D4814AA3B79">
    <w:name w:val="CAA1F6B62880458EB8364D4814AA3B79"/>
  </w:style>
  <w:style w:type="paragraph" w:customStyle="1" w:styleId="678333B088FE48E7B40ECF773D4A8657">
    <w:name w:val="678333B088FE48E7B40ECF773D4A8657"/>
  </w:style>
  <w:style w:type="paragraph" w:customStyle="1" w:styleId="C2615337A42F4FBCAC61EABC8B1C6639">
    <w:name w:val="C2615337A42F4FBCAC61EABC8B1C6639"/>
  </w:style>
  <w:style w:type="paragraph" w:customStyle="1" w:styleId="6632B063E76E46F1BE956D7970B10A96">
    <w:name w:val="6632B063E76E46F1BE956D7970B10A96"/>
    <w:rsid w:val="006854BF"/>
  </w:style>
  <w:style w:type="paragraph" w:customStyle="1" w:styleId="060E8FA721914693B4CCEE472168B16F">
    <w:name w:val="060E8FA721914693B4CCEE472168B16F"/>
    <w:rsid w:val="006854BF"/>
  </w:style>
  <w:style w:type="paragraph" w:customStyle="1" w:styleId="31C9838D6BAE4F3598AE65F8E74EE800">
    <w:name w:val="31C9838D6BAE4F3598AE65F8E74EE800"/>
    <w:rsid w:val="006854BF"/>
  </w:style>
  <w:style w:type="paragraph" w:customStyle="1" w:styleId="764FE23B7AB643479C1041E6C1126048">
    <w:name w:val="764FE23B7AB643479C1041E6C1126048"/>
    <w:rsid w:val="006854BF"/>
  </w:style>
  <w:style w:type="paragraph" w:customStyle="1" w:styleId="251BDC0486EE4713BD56E417414ADA78">
    <w:name w:val="251BDC0486EE4713BD56E417414ADA78"/>
    <w:rsid w:val="006854BF"/>
  </w:style>
  <w:style w:type="paragraph" w:customStyle="1" w:styleId="23F8511D21C44E5396AEB10439566667">
    <w:name w:val="23F8511D21C44E5396AEB10439566667"/>
    <w:rsid w:val="006854BF"/>
  </w:style>
  <w:style w:type="paragraph" w:customStyle="1" w:styleId="D256E1A7DF3B45D9AC5B6B03D0290A5D">
    <w:name w:val="D256E1A7DF3B45D9AC5B6B03D0290A5D"/>
    <w:rsid w:val="006854BF"/>
  </w:style>
  <w:style w:type="paragraph" w:customStyle="1" w:styleId="2BEA0BC3BA5A4AA4A4E808E7126B9E57">
    <w:name w:val="2BEA0BC3BA5A4AA4A4E808E7126B9E57"/>
    <w:rsid w:val="006854BF"/>
  </w:style>
  <w:style w:type="paragraph" w:customStyle="1" w:styleId="4B7719FC81294C01A66C77A7126FDF9A">
    <w:name w:val="4B7719FC81294C01A66C77A7126FDF9A"/>
    <w:rsid w:val="006854BF"/>
  </w:style>
  <w:style w:type="paragraph" w:customStyle="1" w:styleId="89D57CD072B84F9C84B7842D34D7ABBD">
    <w:name w:val="89D57CD072B84F9C84B7842D34D7ABBD"/>
    <w:rsid w:val="006854BF"/>
  </w:style>
  <w:style w:type="paragraph" w:customStyle="1" w:styleId="122F558A18D84DBCB705D090A33FF25C">
    <w:name w:val="122F558A18D84DBCB705D090A33FF25C"/>
    <w:rsid w:val="006854BF"/>
  </w:style>
  <w:style w:type="paragraph" w:customStyle="1" w:styleId="8083705AD0254556BADF237EDEFBB553">
    <w:name w:val="8083705AD0254556BADF237EDEFBB553"/>
    <w:rsid w:val="006854BF"/>
  </w:style>
  <w:style w:type="paragraph" w:customStyle="1" w:styleId="1FB0D539A3244063A6D7B61352C1A41D">
    <w:name w:val="1FB0D539A3244063A6D7B61352C1A41D"/>
    <w:rsid w:val="006854BF"/>
  </w:style>
  <w:style w:type="paragraph" w:customStyle="1" w:styleId="94B0063F06F64846926838ADBDC416AD">
    <w:name w:val="94B0063F06F64846926838ADBDC416AD"/>
    <w:rsid w:val="006854BF"/>
  </w:style>
  <w:style w:type="paragraph" w:customStyle="1" w:styleId="04FFB2BAA24F4C65817F724F64895AAC">
    <w:name w:val="04FFB2BAA24F4C65817F724F64895AAC"/>
    <w:rsid w:val="006854BF"/>
  </w:style>
  <w:style w:type="paragraph" w:customStyle="1" w:styleId="BD3F90E953574D72B5C9271D58112FFB">
    <w:name w:val="BD3F90E953574D72B5C9271D58112FFB"/>
    <w:rsid w:val="006854BF"/>
  </w:style>
  <w:style w:type="paragraph" w:customStyle="1" w:styleId="E85E056578C24C23B9D1B50F7C68EE78">
    <w:name w:val="E85E056578C24C23B9D1B50F7C68EE78"/>
    <w:rsid w:val="006854BF"/>
  </w:style>
  <w:style w:type="paragraph" w:customStyle="1" w:styleId="14A55065D382404C913D00A42AA741CE">
    <w:name w:val="14A55065D382404C913D00A42AA741CE"/>
    <w:rsid w:val="006854BF"/>
  </w:style>
  <w:style w:type="paragraph" w:customStyle="1" w:styleId="2D81B4E0B4A94DFDB97DE5C5D49E7AC4">
    <w:name w:val="2D81B4E0B4A94DFDB97DE5C5D49E7AC4"/>
    <w:rsid w:val="006854BF"/>
  </w:style>
  <w:style w:type="paragraph" w:customStyle="1" w:styleId="7F94D43D225A450C872B5C38BAE11639">
    <w:name w:val="7F94D43D225A450C872B5C38BAE11639"/>
    <w:rsid w:val="006854BF"/>
  </w:style>
  <w:style w:type="paragraph" w:customStyle="1" w:styleId="A33B9D0D855B4507B202725A897CF5D8">
    <w:name w:val="A33B9D0D855B4507B202725A897CF5D8"/>
    <w:rsid w:val="006854BF"/>
  </w:style>
  <w:style w:type="paragraph" w:customStyle="1" w:styleId="62FDEDA50BB548698D4A6E64FD132E8D">
    <w:name w:val="62FDEDA50BB548698D4A6E64FD132E8D"/>
    <w:rsid w:val="006854BF"/>
  </w:style>
  <w:style w:type="paragraph" w:customStyle="1" w:styleId="44503C56BD3A4C6B9ADB68FDB2343758">
    <w:name w:val="44503C56BD3A4C6B9ADB68FDB2343758"/>
    <w:rsid w:val="006854BF"/>
  </w:style>
  <w:style w:type="paragraph" w:customStyle="1" w:styleId="0F5215C8952045499521D9ECFB0214DB">
    <w:name w:val="0F5215C8952045499521D9ECFB0214DB"/>
    <w:rsid w:val="006854BF"/>
  </w:style>
  <w:style w:type="paragraph" w:customStyle="1" w:styleId="767558940A564AB3A3E031E364D7D247">
    <w:name w:val="767558940A564AB3A3E031E364D7D247"/>
    <w:rsid w:val="006854BF"/>
  </w:style>
  <w:style w:type="paragraph" w:customStyle="1" w:styleId="FB24D4B50E1A48B09AD41A505EF1C8FA">
    <w:name w:val="FB24D4B50E1A48B09AD41A505EF1C8FA"/>
    <w:rsid w:val="006854BF"/>
  </w:style>
  <w:style w:type="paragraph" w:customStyle="1" w:styleId="FD1F2DDA2D4C42ADBFBE09F5943D183D">
    <w:name w:val="FD1F2DDA2D4C42ADBFBE09F5943D183D"/>
    <w:rsid w:val="006854BF"/>
  </w:style>
  <w:style w:type="paragraph" w:customStyle="1" w:styleId="FA5EBBE2368948319CF8B0C12AAE1E1F">
    <w:name w:val="FA5EBBE2368948319CF8B0C12AAE1E1F"/>
    <w:rsid w:val="006854BF"/>
  </w:style>
  <w:style w:type="paragraph" w:customStyle="1" w:styleId="7449610CB0AF4DED8226F854385BB77D">
    <w:name w:val="7449610CB0AF4DED8226F854385BB77D"/>
    <w:rsid w:val="006854BF"/>
  </w:style>
  <w:style w:type="paragraph" w:customStyle="1" w:styleId="DC375BD1EB4D448CB0824744B52C5AA5">
    <w:name w:val="DC375BD1EB4D448CB0824744B52C5AA5"/>
    <w:rsid w:val="006854BF"/>
  </w:style>
  <w:style w:type="paragraph" w:customStyle="1" w:styleId="D3AFC02D88434A0B91443E85972B822B">
    <w:name w:val="D3AFC02D88434A0B91443E85972B822B"/>
    <w:rsid w:val="006854BF"/>
  </w:style>
  <w:style w:type="paragraph" w:customStyle="1" w:styleId="A34DBF913C9A4D838143F1BF0E058DF4">
    <w:name w:val="A34DBF913C9A4D838143F1BF0E058DF4"/>
    <w:rsid w:val="006854BF"/>
  </w:style>
  <w:style w:type="paragraph" w:customStyle="1" w:styleId="4F4AE122A8E74C2283E4A9508298AE24">
    <w:name w:val="4F4AE122A8E74C2283E4A9508298AE24"/>
    <w:rsid w:val="006854BF"/>
  </w:style>
  <w:style w:type="paragraph" w:customStyle="1" w:styleId="8680F7A4BF3C4723965A189240561B7C">
    <w:name w:val="8680F7A4BF3C4723965A189240561B7C"/>
    <w:rsid w:val="006854BF"/>
  </w:style>
  <w:style w:type="paragraph" w:customStyle="1" w:styleId="3F60466FD23C48C69F810E1175019051">
    <w:name w:val="3F60466FD23C48C69F810E1175019051"/>
    <w:rsid w:val="006854BF"/>
  </w:style>
  <w:style w:type="paragraph" w:customStyle="1" w:styleId="9483F067B19E4B819F0DC333AF906B0B">
    <w:name w:val="9483F067B19E4B819F0DC333AF906B0B"/>
    <w:rsid w:val="006854BF"/>
  </w:style>
  <w:style w:type="paragraph" w:customStyle="1" w:styleId="DA9B94B7064F44ED95932BB81698CE6F">
    <w:name w:val="DA9B94B7064F44ED95932BB81698CE6F"/>
    <w:rsid w:val="006854BF"/>
  </w:style>
  <w:style w:type="paragraph" w:customStyle="1" w:styleId="643486B85DDD44A2967540CA90177E3B">
    <w:name w:val="643486B85DDD44A2967540CA90177E3B"/>
    <w:rsid w:val="00FC4A2E"/>
  </w:style>
  <w:style w:type="paragraph" w:customStyle="1" w:styleId="CF66236EDEB34CAC9514D39A5982F361">
    <w:name w:val="CF66236EDEB34CAC9514D39A5982F361"/>
    <w:rsid w:val="00FC4A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Computer programmer resume</Template>
  <TotalTime>6625</TotalTime>
  <Pages>2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Richard Dominguez</dc:creator>
  <cp:lastModifiedBy>Richard Dominguez</cp:lastModifiedBy>
  <cp:revision>24</cp:revision>
  <cp:lastPrinted>2020-09-03T12:08:00Z</cp:lastPrinted>
  <dcterms:created xsi:type="dcterms:W3CDTF">2020-06-10T01:04:00Z</dcterms:created>
  <dcterms:modified xsi:type="dcterms:W3CDTF">2020-09-03T20:56:00Z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